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28FE" w14:textId="53F923D7" w:rsidR="00607B1E" w:rsidRPr="00F53189" w:rsidRDefault="002F066B" w:rsidP="00B45BE6">
      <w:pPr>
        <w:pStyle w:val="Title1"/>
        <w:rPr>
          <w:rFonts w:eastAsiaTheme="minorEastAsia"/>
          <w:lang w:eastAsia="ko-KR"/>
        </w:rPr>
      </w:pPr>
      <w:proofErr w:type="spellStart"/>
      <w:r>
        <w:t>Lightspan</w:t>
      </w:r>
      <w:proofErr w:type="spellEnd"/>
      <w:r>
        <w:t xml:space="preserve"> OLT</w:t>
      </w:r>
      <w:r w:rsidR="00491BB0">
        <w:t xml:space="preserve"> </w:t>
      </w:r>
      <w:r>
        <w:t>bootup</w:t>
      </w:r>
      <w:r w:rsidR="00C72C7F" w:rsidRPr="00C72C7F">
        <w:t xml:space="preserve"> document</w:t>
      </w:r>
    </w:p>
    <w:p w14:paraId="74A773FC" w14:textId="2F740651" w:rsidR="004D4B68" w:rsidRPr="0040324B" w:rsidRDefault="004D4B68" w:rsidP="004D4B68">
      <w:pPr>
        <w:rPr>
          <w:rFonts w:ascii="Nokia Pure Text Light" w:eastAsia="Nokia Pure Text Light" w:hAnsi="Nokia Pure Text Light" w:cs="Nokia Pure Text Light"/>
        </w:rPr>
      </w:pPr>
    </w:p>
    <w:tbl>
      <w:tblPr>
        <w:tblStyle w:val="TableGrid"/>
        <w:tblpPr w:leftFromText="181" w:rightFromText="181" w:vertAnchor="page" w:tblpY="5300"/>
        <w:tblW w:w="9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6166"/>
        <w:gridCol w:w="6"/>
        <w:gridCol w:w="6"/>
      </w:tblGrid>
      <w:tr w:rsidR="00236319" w:rsidRPr="000448B9" w14:paraId="13093C83" w14:textId="77777777" w:rsidTr="00815E38">
        <w:trPr>
          <w:trHeight w:val="3402"/>
        </w:trPr>
        <w:tc>
          <w:tcPr>
            <w:tcW w:w="9225" w:type="dxa"/>
            <w:gridSpan w:val="3"/>
            <w:tcBorders>
              <w:bottom w:val="single" w:sz="4" w:space="0" w:color="001135" w:themeColor="text2"/>
            </w:tcBorders>
            <w:vAlign w:val="center"/>
          </w:tcPr>
          <w:p w14:paraId="57197C70" w14:textId="77777777" w:rsidR="005D1284" w:rsidRPr="000448B9" w:rsidRDefault="005D1284" w:rsidP="00824E79">
            <w:pPr>
              <w:ind w:left="0"/>
            </w:pPr>
          </w:p>
        </w:tc>
        <w:tc>
          <w:tcPr>
            <w:tcW w:w="6" w:type="dxa"/>
            <w:tcBorders>
              <w:bottom w:val="single" w:sz="4" w:space="0" w:color="001135" w:themeColor="text2"/>
            </w:tcBorders>
            <w:vAlign w:val="center"/>
          </w:tcPr>
          <w:p w14:paraId="07C7B220" w14:textId="77777777" w:rsidR="005D1284" w:rsidRPr="000448B9" w:rsidRDefault="005D1284" w:rsidP="00A61921"/>
        </w:tc>
      </w:tr>
      <w:tr w:rsidR="00236319" w:rsidRPr="000448B9" w14:paraId="4C1A7DA0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  <w:tcBorders>
              <w:top w:val="single" w:sz="4" w:space="0" w:color="4D5766" w:themeColor="background2"/>
            </w:tcBorders>
          </w:tcPr>
          <w:p w14:paraId="64631A9F" w14:textId="77777777" w:rsidR="00146ED9" w:rsidRPr="000448B9" w:rsidRDefault="00146ED9" w:rsidP="00A61921">
            <w:pPr>
              <w:rPr>
                <w:strike/>
              </w:rPr>
            </w:pPr>
            <w:r w:rsidRPr="000448B9">
              <w:t>Author</w:t>
            </w:r>
          </w:p>
        </w:tc>
        <w:tc>
          <w:tcPr>
            <w:tcW w:w="6525" w:type="dxa"/>
            <w:tcBorders>
              <w:top w:val="single" w:sz="4" w:space="0" w:color="4D5766" w:themeColor="background2"/>
            </w:tcBorders>
          </w:tcPr>
          <w:p w14:paraId="490125F8" w14:textId="7AF04A32" w:rsidR="00146ED9" w:rsidRPr="000448B9" w:rsidRDefault="00F1151C" w:rsidP="00A61921">
            <w:r>
              <w:rPr>
                <w:lang w:eastAsia="zh-CN"/>
              </w:rPr>
              <w:t>Alden Zhou/Derrick Song</w:t>
            </w:r>
          </w:p>
        </w:tc>
      </w:tr>
      <w:tr w:rsidR="00236319" w:rsidRPr="000448B9" w14:paraId="119D93CB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2F52377F" w14:textId="77777777" w:rsidR="00146ED9" w:rsidRPr="000448B9" w:rsidRDefault="00146ED9" w:rsidP="00A61921">
            <w:r w:rsidRPr="000448B9">
              <w:t>Owner</w:t>
            </w:r>
          </w:p>
        </w:tc>
        <w:tc>
          <w:tcPr>
            <w:tcW w:w="6525" w:type="dxa"/>
          </w:tcPr>
          <w:p w14:paraId="0027CAD9" w14:textId="17D441D9" w:rsidR="00146ED9" w:rsidRPr="000647C7" w:rsidRDefault="00F1151C" w:rsidP="00A61921">
            <w:pPr>
              <w:rPr>
                <w:rFonts w:eastAsiaTheme="minorEastAsia"/>
                <w:lang w:eastAsia="ko-KR"/>
              </w:rPr>
            </w:pPr>
            <w:r>
              <w:rPr>
                <w:lang w:eastAsia="zh-CN"/>
              </w:rPr>
              <w:t>Alden Zhou/Derrick Song</w:t>
            </w:r>
          </w:p>
        </w:tc>
      </w:tr>
      <w:tr w:rsidR="007D73FE" w:rsidRPr="000448B9" w14:paraId="1523E4BA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653B859F" w14:textId="77777777" w:rsidR="007D73FE" w:rsidRPr="000448B9" w:rsidRDefault="007D73FE" w:rsidP="007D73FE">
            <w:r w:rsidRPr="000448B9">
              <w:t>Organization</w:t>
            </w:r>
          </w:p>
        </w:tc>
        <w:tc>
          <w:tcPr>
            <w:tcW w:w="6525" w:type="dxa"/>
          </w:tcPr>
          <w:p w14:paraId="378219C8" w14:textId="4F1F71F3" w:rsidR="007D73FE" w:rsidRPr="000448B9" w:rsidRDefault="007D73FE" w:rsidP="007D73FE">
            <w:r w:rsidRPr="00654BF4">
              <w:rPr>
                <w:rFonts w:cs="Nokia Pure Text Light"/>
              </w:rPr>
              <w:t>NOKIA Network Integration - Fixed Networks Division</w:t>
            </w:r>
          </w:p>
        </w:tc>
      </w:tr>
      <w:tr w:rsidR="00236319" w:rsidRPr="000448B9" w14:paraId="14616195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1D0A6999" w14:textId="77777777" w:rsidR="00146ED9" w:rsidRPr="000448B9" w:rsidRDefault="00146ED9" w:rsidP="00A61921">
            <w:r w:rsidRPr="000448B9">
              <w:t>Approver</w:t>
            </w:r>
          </w:p>
        </w:tc>
        <w:tc>
          <w:tcPr>
            <w:tcW w:w="6525" w:type="dxa"/>
          </w:tcPr>
          <w:p w14:paraId="3381C4A3" w14:textId="18AA7434" w:rsidR="00146ED9" w:rsidRPr="000647C7" w:rsidRDefault="00146ED9" w:rsidP="00A61921">
            <w:pPr>
              <w:rPr>
                <w:rFonts w:eastAsiaTheme="minorEastAsia"/>
                <w:lang w:eastAsia="ko-KR"/>
              </w:rPr>
            </w:pPr>
          </w:p>
        </w:tc>
      </w:tr>
      <w:tr w:rsidR="00236319" w:rsidRPr="000448B9" w14:paraId="17670E03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</w:tcPr>
          <w:p w14:paraId="76E945BA" w14:textId="77777777" w:rsidR="00146ED9" w:rsidRPr="000448B9" w:rsidRDefault="00146ED9" w:rsidP="00A61921">
            <w:r w:rsidRPr="000448B9">
              <w:t>Document ID</w:t>
            </w:r>
          </w:p>
        </w:tc>
        <w:tc>
          <w:tcPr>
            <w:tcW w:w="6525" w:type="dxa"/>
          </w:tcPr>
          <w:p w14:paraId="6E24DE0A" w14:textId="6EBBC48C" w:rsidR="00146ED9" w:rsidRPr="000448B9" w:rsidRDefault="00146ED9" w:rsidP="00A61921">
            <w:pPr>
              <w:pStyle w:val="Footer"/>
            </w:pPr>
          </w:p>
        </w:tc>
      </w:tr>
      <w:tr w:rsidR="00236319" w:rsidRPr="000448B9" w14:paraId="6D9CF230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  <w:tcBorders>
              <w:bottom w:val="single" w:sz="4" w:space="0" w:color="4D5766" w:themeColor="background2"/>
            </w:tcBorders>
          </w:tcPr>
          <w:p w14:paraId="67913D9D" w14:textId="77777777" w:rsidR="00146ED9" w:rsidRPr="000448B9" w:rsidRDefault="00146ED9" w:rsidP="00A61921">
            <w:r w:rsidRPr="000448B9">
              <w:t xml:space="preserve">Document </w:t>
            </w:r>
            <w:r w:rsidR="00DF640D" w:rsidRPr="000448B9">
              <w:t>l</w:t>
            </w:r>
            <w:r w:rsidRPr="000448B9">
              <w:t>ocation</w:t>
            </w:r>
          </w:p>
        </w:tc>
        <w:tc>
          <w:tcPr>
            <w:tcW w:w="6525" w:type="dxa"/>
            <w:tcBorders>
              <w:bottom w:val="single" w:sz="4" w:space="0" w:color="4D5766" w:themeColor="background2"/>
            </w:tcBorders>
          </w:tcPr>
          <w:p w14:paraId="49F59689" w14:textId="0560951E" w:rsidR="00146ED9" w:rsidRPr="000448B9" w:rsidRDefault="00146ED9" w:rsidP="00A61921"/>
        </w:tc>
      </w:tr>
      <w:tr w:rsidR="00793F57" w:rsidRPr="000448B9" w14:paraId="53AE8F8E" w14:textId="77777777" w:rsidTr="2F6FF9D1">
        <w:trPr>
          <w:gridAfter w:val="2"/>
          <w:wAfter w:w="12" w:type="dxa"/>
          <w:trHeight w:val="353"/>
        </w:trPr>
        <w:tc>
          <w:tcPr>
            <w:tcW w:w="2694" w:type="dxa"/>
            <w:tcBorders>
              <w:bottom w:val="single" w:sz="4" w:space="0" w:color="4D5766" w:themeColor="background2"/>
            </w:tcBorders>
          </w:tcPr>
          <w:p w14:paraId="3DBCEBBB" w14:textId="77777777" w:rsidR="00793F57" w:rsidRPr="000448B9" w:rsidRDefault="00793F57" w:rsidP="00A61921"/>
        </w:tc>
        <w:tc>
          <w:tcPr>
            <w:tcW w:w="6525" w:type="dxa"/>
            <w:tcBorders>
              <w:bottom w:val="single" w:sz="4" w:space="0" w:color="4D5766" w:themeColor="background2"/>
            </w:tcBorders>
          </w:tcPr>
          <w:p w14:paraId="13AC4A64" w14:textId="77777777" w:rsidR="00793F57" w:rsidRPr="000448B9" w:rsidRDefault="00793F57" w:rsidP="00A61921"/>
        </w:tc>
      </w:tr>
      <w:tr w:rsidR="00236319" w:rsidRPr="00A61921" w14:paraId="074B1E20" w14:textId="77777777" w:rsidTr="2F6FF9D1">
        <w:trPr>
          <w:gridAfter w:val="1"/>
          <w:wAfter w:w="6" w:type="dxa"/>
          <w:trHeight w:val="353"/>
        </w:trPr>
        <w:tc>
          <w:tcPr>
            <w:tcW w:w="9219" w:type="dxa"/>
            <w:gridSpan w:val="2"/>
            <w:tcBorders>
              <w:top w:val="single" w:sz="4" w:space="0" w:color="4D5766" w:themeColor="background2"/>
            </w:tcBorders>
          </w:tcPr>
          <w:tbl>
            <w:tblPr>
              <w:tblStyle w:val="TableGridLight"/>
              <w:tblpPr w:leftFromText="181" w:rightFromText="181" w:vertAnchor="text" w:tblpY="1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28"/>
              <w:gridCol w:w="118"/>
              <w:gridCol w:w="850"/>
              <w:gridCol w:w="1257"/>
              <w:gridCol w:w="1651"/>
              <w:gridCol w:w="358"/>
              <w:gridCol w:w="703"/>
              <w:gridCol w:w="3833"/>
            </w:tblGrid>
            <w:tr w:rsidR="009815B2" w:rsidRPr="00A61921" w14:paraId="3D1F50C8" w14:textId="77777777" w:rsidTr="2F6FF9D1">
              <w:trPr>
                <w:trHeight w:val="136"/>
              </w:trPr>
              <w:tc>
                <w:tcPr>
                  <w:tcW w:w="84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71C0B4F" w14:textId="77777777" w:rsidR="009815B2" w:rsidRPr="00FF4352" w:rsidRDefault="009815B2" w:rsidP="00695355">
                  <w:pPr>
                    <w:spacing w:before="120"/>
                    <w:ind w:left="0"/>
                    <w:rPr>
                      <w:sz w:val="16"/>
                      <w:szCs w:val="24"/>
                    </w:rPr>
                  </w:pPr>
                </w:p>
              </w:tc>
              <w:tc>
                <w:tcPr>
                  <w:tcW w:w="3758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6733AEF" w14:textId="77777777" w:rsidR="009815B2" w:rsidRDefault="009815B2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  <w:p w14:paraId="3B8EAC1F" w14:textId="77777777" w:rsidR="00C00DEA" w:rsidRDefault="00C00DEA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  <w:p w14:paraId="49EAAC64" w14:textId="77777777" w:rsidR="00C00DEA" w:rsidRDefault="00C00DEA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</w:tc>
              <w:tc>
                <w:tcPr>
                  <w:tcW w:w="1061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AE4583C" w14:textId="77777777" w:rsidR="009815B2" w:rsidRPr="00FF4352" w:rsidRDefault="009815B2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</w:tc>
              <w:tc>
                <w:tcPr>
                  <w:tcW w:w="383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519E2D2" w14:textId="77777777" w:rsidR="009815B2" w:rsidRPr="00FF4352" w:rsidRDefault="009815B2" w:rsidP="00695355">
                  <w:pPr>
                    <w:spacing w:before="120"/>
                    <w:ind w:left="0"/>
                    <w:rPr>
                      <w:sz w:val="14"/>
                    </w:rPr>
                  </w:pPr>
                </w:p>
              </w:tc>
            </w:tr>
            <w:tr w:rsidR="00002E2A" w:rsidRPr="00A61921" w14:paraId="5F6A5A0C" w14:textId="77777777" w:rsidTr="2F6FF9D1">
              <w:trPr>
                <w:trHeight w:val="136"/>
              </w:trPr>
              <w:tc>
                <w:tcPr>
                  <w:tcW w:w="9498" w:type="dxa"/>
                  <w:gridSpan w:val="8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CE2" w:themeFill="background2" w:themeFillTint="33"/>
                </w:tcPr>
                <w:p w14:paraId="45B8D904" w14:textId="1F409FCF" w:rsidR="00002E2A" w:rsidRPr="009815B2" w:rsidRDefault="00002E2A" w:rsidP="00002E2A">
                  <w:pPr>
                    <w:spacing w:before="120"/>
                    <w:ind w:left="0"/>
                    <w:rPr>
                      <w:b/>
                      <w:bCs/>
                      <w:sz w:val="20"/>
                      <w:szCs w:val="32"/>
                    </w:rPr>
                  </w:pPr>
                  <w:r w:rsidRPr="009815B2">
                    <w:rPr>
                      <w:b/>
                      <w:bCs/>
                      <w:sz w:val="20"/>
                      <w:szCs w:val="32"/>
                    </w:rPr>
                    <w:t>Document Change History</w:t>
                  </w:r>
                </w:p>
              </w:tc>
            </w:tr>
            <w:tr w:rsidR="00002E2A" w:rsidRPr="00A61921" w14:paraId="44E94859" w14:textId="77777777" w:rsidTr="2F6FF9D1">
              <w:trPr>
                <w:trHeight w:val="156"/>
              </w:trPr>
              <w:tc>
                <w:tcPr>
                  <w:tcW w:w="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76EBAC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Version</w:t>
                  </w:r>
                </w:p>
              </w:tc>
              <w:tc>
                <w:tcPr>
                  <w:tcW w:w="96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3C187F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Status</w:t>
                  </w:r>
                </w:p>
              </w:tc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84B95F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Date</w:t>
                  </w:r>
                </w:p>
              </w:tc>
              <w:tc>
                <w:tcPr>
                  <w:tcW w:w="200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C8474D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Author</w:t>
                  </w:r>
                </w:p>
              </w:tc>
              <w:tc>
                <w:tcPr>
                  <w:tcW w:w="453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F89CF79" w14:textId="77777777" w:rsidR="00002E2A" w:rsidRPr="00A61921" w:rsidRDefault="00002E2A" w:rsidP="00002E2A">
                  <w:pPr>
                    <w:ind w:left="0"/>
                    <w:rPr>
                      <w:sz w:val="14"/>
                    </w:rPr>
                  </w:pPr>
                  <w:r w:rsidRPr="00A61921">
                    <w:rPr>
                      <w:sz w:val="14"/>
                    </w:rPr>
                    <w:t>Description of changes</w:t>
                  </w:r>
                </w:p>
              </w:tc>
            </w:tr>
            <w:tr w:rsidR="0034598F" w:rsidRPr="00A61921" w14:paraId="42FA1AB5" w14:textId="77777777" w:rsidTr="2F6FF9D1">
              <w:trPr>
                <w:trHeight w:val="116"/>
              </w:trPr>
              <w:tc>
                <w:tcPr>
                  <w:tcW w:w="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894DAE" w14:textId="0470D8D5" w:rsidR="0034598F" w:rsidRPr="00A61921" w:rsidRDefault="0034598F" w:rsidP="0034598F">
                  <w:pPr>
                    <w:ind w:left="0"/>
                    <w:rPr>
                      <w:sz w:val="12"/>
                    </w:rPr>
                  </w:pPr>
                  <w:r w:rsidRPr="00A61921">
                    <w:rPr>
                      <w:sz w:val="12"/>
                    </w:rPr>
                    <w:t>0.1</w:t>
                  </w:r>
                </w:p>
              </w:tc>
              <w:tc>
                <w:tcPr>
                  <w:tcW w:w="96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75F3C3" w14:textId="0FFC694F" w:rsidR="0034598F" w:rsidRPr="00A61921" w:rsidRDefault="0034598F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Draft</w:t>
                  </w:r>
                </w:p>
              </w:tc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155ABA" w14:textId="31A02F82" w:rsidR="0034598F" w:rsidRPr="00A61921" w:rsidRDefault="00D3244D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12</w:t>
                  </w:r>
                  <w:r w:rsidR="0034598F">
                    <w:rPr>
                      <w:sz w:val="12"/>
                    </w:rPr>
                    <w:t>-</w:t>
                  </w:r>
                  <w:r>
                    <w:rPr>
                      <w:sz w:val="12"/>
                    </w:rPr>
                    <w:t>0</w:t>
                  </w:r>
                  <w:r w:rsidR="007A5A85">
                    <w:rPr>
                      <w:sz w:val="12"/>
                    </w:rPr>
                    <w:t>6</w:t>
                  </w:r>
                  <w:r w:rsidR="0034598F">
                    <w:rPr>
                      <w:sz w:val="12"/>
                    </w:rPr>
                    <w:t>-202</w:t>
                  </w:r>
                  <w:r w:rsidR="003D059C">
                    <w:rPr>
                      <w:rFonts w:hint="eastAsia"/>
                      <w:sz w:val="12"/>
                      <w:lang w:eastAsia="zh-CN"/>
                    </w:rPr>
                    <w:t>5</w:t>
                  </w:r>
                </w:p>
              </w:tc>
              <w:tc>
                <w:tcPr>
                  <w:tcW w:w="200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467812" w14:textId="6205521B" w:rsidR="0034598F" w:rsidRPr="00A61921" w:rsidRDefault="00D3244D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Alden Zhou/Derrick Song</w:t>
                  </w:r>
                </w:p>
              </w:tc>
              <w:tc>
                <w:tcPr>
                  <w:tcW w:w="453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D15015" w14:textId="7A10DC0C" w:rsidR="0034598F" w:rsidRPr="00A61921" w:rsidRDefault="0034598F" w:rsidP="0034598F">
                  <w:pPr>
                    <w:ind w:left="0"/>
                    <w:rPr>
                      <w:sz w:val="12"/>
                    </w:rPr>
                  </w:pPr>
                  <w:r>
                    <w:rPr>
                      <w:sz w:val="12"/>
                    </w:rPr>
                    <w:t>Initial draft</w:t>
                  </w:r>
                </w:p>
              </w:tc>
            </w:tr>
          </w:tbl>
          <w:p w14:paraId="67D6EAAD" w14:textId="77777777" w:rsidR="00146ED9" w:rsidRPr="00A61921" w:rsidRDefault="00146ED9" w:rsidP="00A61921">
            <w:pPr>
              <w:rPr>
                <w:sz w:val="14"/>
              </w:rPr>
            </w:pPr>
          </w:p>
        </w:tc>
        <w:tc>
          <w:tcPr>
            <w:tcW w:w="6" w:type="dxa"/>
          </w:tcPr>
          <w:p w14:paraId="3AF5EB28" w14:textId="77777777" w:rsidR="00146ED9" w:rsidRPr="00A61921" w:rsidRDefault="00146ED9" w:rsidP="00A61921">
            <w:pPr>
              <w:pStyle w:val="Footer"/>
              <w:rPr>
                <w:sz w:val="14"/>
              </w:rPr>
            </w:pPr>
          </w:p>
        </w:tc>
      </w:tr>
      <w:tr w:rsidR="00236319" w:rsidRPr="000448B9" w14:paraId="7DBEF41F" w14:textId="77777777" w:rsidTr="2F6FF9D1">
        <w:trPr>
          <w:trHeight w:val="393"/>
        </w:trPr>
        <w:tc>
          <w:tcPr>
            <w:tcW w:w="9225" w:type="dxa"/>
            <w:gridSpan w:val="3"/>
            <w:vAlign w:val="center"/>
          </w:tcPr>
          <w:p w14:paraId="76499A7A" w14:textId="77777777" w:rsidR="00146ED9" w:rsidRDefault="00146ED9" w:rsidP="00824E79">
            <w:pPr>
              <w:ind w:left="0"/>
            </w:pPr>
          </w:p>
          <w:p w14:paraId="32C1A56F" w14:textId="77777777" w:rsidR="00C00DEA" w:rsidRDefault="00C00DEA" w:rsidP="00824E79">
            <w:pPr>
              <w:ind w:left="0"/>
            </w:pPr>
          </w:p>
          <w:p w14:paraId="3E7A7F0C" w14:textId="77777777" w:rsidR="00C00DEA" w:rsidRDefault="00C00DEA" w:rsidP="00824E79">
            <w:pPr>
              <w:ind w:left="0"/>
            </w:pPr>
          </w:p>
          <w:p w14:paraId="67CF54C4" w14:textId="77777777" w:rsidR="00C00DEA" w:rsidRPr="000448B9" w:rsidRDefault="00C00DEA" w:rsidP="00824E79">
            <w:pPr>
              <w:ind w:left="0"/>
              <w:rPr>
                <w:lang w:eastAsia="zh-CN"/>
              </w:rPr>
            </w:pPr>
          </w:p>
        </w:tc>
        <w:tc>
          <w:tcPr>
            <w:tcW w:w="6" w:type="dxa"/>
            <w:tcBorders>
              <w:bottom w:val="single" w:sz="4" w:space="0" w:color="001135" w:themeColor="text2"/>
            </w:tcBorders>
            <w:vAlign w:val="center"/>
          </w:tcPr>
          <w:p w14:paraId="17F3C450" w14:textId="77777777" w:rsidR="00146ED9" w:rsidRPr="000448B9" w:rsidRDefault="00146ED9" w:rsidP="00A61921"/>
        </w:tc>
      </w:tr>
    </w:tbl>
    <w:sdt>
      <w:sdtPr>
        <w:rPr>
          <w:rFonts w:asciiTheme="minorHAnsi" w:eastAsiaTheme="minorEastAsia" w:hAnsiTheme="minorHAnsi" w:cstheme="minorBidi"/>
          <w:noProof/>
          <w:color w:val="001135" w:themeColor="text2"/>
          <w:sz w:val="22"/>
          <w:szCs w:val="22"/>
        </w:rPr>
        <w:id w:val="1788310696"/>
        <w:docPartObj>
          <w:docPartGallery w:val="Table of Contents"/>
          <w:docPartUnique/>
        </w:docPartObj>
      </w:sdtPr>
      <w:sdtContent>
        <w:p w14:paraId="086FA54C" w14:textId="3D512CBC" w:rsidR="00657AF9" w:rsidRDefault="00657AF9" w:rsidP="4456FC25">
          <w:pPr>
            <w:pStyle w:val="TOCHeading"/>
          </w:pPr>
          <w:r>
            <w:t>Contents</w:t>
          </w:r>
        </w:p>
        <w:p w14:paraId="1B33C967" w14:textId="30EC6FBE" w:rsidR="005336E8" w:rsidRDefault="002731C2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 w:rsidR="005F31AC">
            <w:instrText>TOC \o "1-3" \h \z \u</w:instrText>
          </w:r>
          <w:r>
            <w:fldChar w:fldCharType="separate"/>
          </w:r>
          <w:hyperlink w:anchor="_Toc214291447" w:history="1">
            <w:r w:rsidR="005336E8" w:rsidRPr="00DF3798">
              <w:rPr>
                <w:rStyle w:val="Hyperlink"/>
              </w:rPr>
              <w:t>1 Introduction</w:t>
            </w:r>
            <w:r w:rsidR="005336E8">
              <w:rPr>
                <w:webHidden/>
              </w:rPr>
              <w:tab/>
            </w:r>
            <w:r w:rsidR="005336E8">
              <w:rPr>
                <w:webHidden/>
              </w:rPr>
              <w:fldChar w:fldCharType="begin"/>
            </w:r>
            <w:r w:rsidR="005336E8">
              <w:rPr>
                <w:webHidden/>
              </w:rPr>
              <w:instrText xml:space="preserve"> PAGEREF _Toc214291447 \h </w:instrText>
            </w:r>
            <w:r w:rsidR="005336E8">
              <w:rPr>
                <w:webHidden/>
              </w:rPr>
            </w:r>
            <w:r w:rsidR="005336E8">
              <w:rPr>
                <w:webHidden/>
              </w:rPr>
              <w:fldChar w:fldCharType="separate"/>
            </w:r>
            <w:r w:rsidR="005336E8">
              <w:rPr>
                <w:webHidden/>
              </w:rPr>
              <w:t>3</w:t>
            </w:r>
            <w:r w:rsidR="005336E8">
              <w:rPr>
                <w:webHidden/>
              </w:rPr>
              <w:fldChar w:fldCharType="end"/>
            </w:r>
          </w:hyperlink>
        </w:p>
        <w:p w14:paraId="2CC243EB" w14:textId="622CB564" w:rsidR="005336E8" w:rsidRDefault="005336E8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48" w:history="1">
            <w:r w:rsidRPr="00DF3798">
              <w:rPr>
                <w:rStyle w:val="Hyperlink"/>
              </w:rPr>
              <w:t>1.1 Preface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3B45D7F" w14:textId="3775A0E1" w:rsidR="005336E8" w:rsidRDefault="005336E8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49" w:history="1">
            <w:r w:rsidRPr="00DF3798">
              <w:rPr>
                <w:rStyle w:val="Hyperlink"/>
              </w:rPr>
              <w:t>2 P</w:t>
            </w:r>
            <w:r w:rsidRPr="00DF3798">
              <w:rPr>
                <w:rStyle w:val="Hyperlink"/>
                <w:rFonts w:eastAsia="SimSun"/>
                <w:lang w:eastAsia="zh-CN"/>
              </w:rPr>
              <w:t>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973A3C9" w14:textId="27D78363" w:rsidR="005336E8" w:rsidRDefault="005336E8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0" w:history="1">
            <w:r w:rsidRPr="00DF3798">
              <w:rPr>
                <w:rStyle w:val="Hyperlink"/>
              </w:rPr>
              <w:t>2.1 Hardware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5F16E8" w14:textId="2E1341B0" w:rsidR="005336E8" w:rsidRDefault="005336E8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1" w:history="1">
            <w:r w:rsidRPr="00DF3798">
              <w:rPr>
                <w:rStyle w:val="Hyperlink"/>
              </w:rPr>
              <w:t>2.2 Software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EFEA7A8" w14:textId="296C5679" w:rsidR="005336E8" w:rsidRDefault="005336E8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2" w:history="1">
            <w:r w:rsidRPr="00DF3798">
              <w:rPr>
                <w:rStyle w:val="Hyperlink"/>
              </w:rPr>
              <w:t>3 OLT Upgrade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A72CF04" w14:textId="37F1B32A" w:rsidR="005336E8" w:rsidRDefault="005336E8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3" w:history="1">
            <w:r w:rsidRPr="00DF3798">
              <w:rPr>
                <w:rStyle w:val="Hyperlink"/>
              </w:rPr>
              <w:t xml:space="preserve">3.1 Migrate the </w:t>
            </w:r>
            <w:r w:rsidRPr="00DF3798">
              <w:rPr>
                <w:rStyle w:val="Hyperlink"/>
              </w:rPr>
              <w:t>c</w:t>
            </w:r>
            <w:r w:rsidRPr="00DF3798">
              <w:rPr>
                <w:rStyle w:val="Hyperlink"/>
              </w:rPr>
              <w:t>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17CB760" w14:textId="32DFD339" w:rsidR="005336E8" w:rsidRDefault="005336E8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4" w:history="1">
            <w:r w:rsidRPr="00DF3798">
              <w:rPr>
                <w:rStyle w:val="Hyperlink"/>
              </w:rPr>
              <w:t>3.2 Upload the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893BF6F" w14:textId="3893F5F3" w:rsidR="005336E8" w:rsidRDefault="005336E8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5" w:history="1">
            <w:r w:rsidRPr="00DF3798">
              <w:rPr>
                <w:rStyle w:val="Hyperlink"/>
              </w:rPr>
              <w:t>4 OAM IP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723CBD6" w14:textId="406312D4" w:rsidR="005336E8" w:rsidRDefault="005336E8">
          <w:pPr>
            <w:pStyle w:val="TOC1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6" w:history="1">
            <w:r w:rsidRPr="00DF3798">
              <w:rPr>
                <w:rStyle w:val="Hyperlink"/>
              </w:rPr>
              <w:t>5 Q&amp;A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34F814B" w14:textId="386EBC4D" w:rsidR="005336E8" w:rsidRDefault="005336E8">
          <w:pPr>
            <w:pStyle w:val="TOC2"/>
            <w:rPr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4291457" w:history="1">
            <w:r w:rsidRPr="00DF3798">
              <w:rPr>
                <w:rStyle w:val="Hyperlink"/>
              </w:rPr>
              <w:t>5.1 LT card missed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_Toc214291457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4D9664F" w14:textId="2C200F10" w:rsidR="002731C2" w:rsidRDefault="002731C2" w:rsidP="4456FC25">
          <w:pPr>
            <w:pStyle w:val="TOC2"/>
            <w:tabs>
              <w:tab w:val="left" w:pos="660"/>
              <w:tab w:val="right" w:leader="dot" w:pos="9735"/>
            </w:tabs>
            <w:rPr>
              <w:rStyle w:val="Hyperlink"/>
              <w:kern w:val="2"/>
              <w:lang w:eastAsia="zh-CN"/>
              <w14:ligatures w14:val="standardContextual"/>
            </w:rPr>
          </w:pPr>
          <w:r>
            <w:fldChar w:fldCharType="end"/>
          </w:r>
        </w:p>
      </w:sdtContent>
    </w:sdt>
    <w:p w14:paraId="4920D46E" w14:textId="5336D59E" w:rsidR="00356077" w:rsidRDefault="00356077" w:rsidP="005F2BB8">
      <w:pPr>
        <w:pStyle w:val="TOC2"/>
        <w:tabs>
          <w:tab w:val="left" w:pos="660"/>
          <w:tab w:val="right" w:leader="dot" w:pos="9735"/>
        </w:tabs>
        <w:ind w:left="0" w:firstLine="0"/>
        <w:rPr>
          <w:rStyle w:val="Hyperlink"/>
          <w:kern w:val="2"/>
          <w:lang w:eastAsia="zh-CN"/>
          <w14:ligatures w14:val="standardContextual"/>
        </w:rPr>
      </w:pPr>
    </w:p>
    <w:p w14:paraId="693EEA35" w14:textId="2DABE8E5" w:rsidR="00C92BBB" w:rsidRDefault="00C92BBB" w:rsidP="00426E82"/>
    <w:p w14:paraId="37125369" w14:textId="5516C227" w:rsidR="00C92BBB" w:rsidRDefault="00C92BBB" w:rsidP="00C92BBB"/>
    <w:p w14:paraId="6523384B" w14:textId="13338531" w:rsidR="00C92BBB" w:rsidRDefault="00C92BBB" w:rsidP="00C92BBB"/>
    <w:p w14:paraId="3A896A83" w14:textId="44C808E5" w:rsidR="00C92BBB" w:rsidRDefault="00C92BBB" w:rsidP="00C92BBB"/>
    <w:p w14:paraId="490A02D8" w14:textId="201C0784" w:rsidR="00C92BBB" w:rsidRDefault="00C92BBB" w:rsidP="00C92BBB"/>
    <w:p w14:paraId="6E590DC5" w14:textId="69722EF5" w:rsidR="00C92BBB" w:rsidRDefault="00C92BBB" w:rsidP="00C92BBB"/>
    <w:p w14:paraId="5C805886" w14:textId="42D0FF9F" w:rsidR="00C92BBB" w:rsidRDefault="00C92BBB" w:rsidP="00C92BBB"/>
    <w:p w14:paraId="66EB42A9" w14:textId="6A694DAB" w:rsidR="00C92BBB" w:rsidRDefault="00C92BBB" w:rsidP="00C92BBB"/>
    <w:p w14:paraId="64D5981F" w14:textId="7139D8E4" w:rsidR="00C92BBB" w:rsidRDefault="00C92BBB" w:rsidP="00C92BBB"/>
    <w:p w14:paraId="534297CA" w14:textId="3CC60F0D" w:rsidR="00C92BBB" w:rsidRDefault="00C92BBB" w:rsidP="00C92BBB"/>
    <w:p w14:paraId="153C4A6E" w14:textId="4500163B" w:rsidR="00C92BBB" w:rsidRDefault="00C92BBB" w:rsidP="00C92BBB"/>
    <w:p w14:paraId="2F61BF15" w14:textId="53EC66D0" w:rsidR="00C92BBB" w:rsidRDefault="00C92BBB" w:rsidP="00C92BBB"/>
    <w:p w14:paraId="2F311FC4" w14:textId="0A9C72C1" w:rsidR="00C92BBB" w:rsidRDefault="00C92BBB" w:rsidP="00C92BBB"/>
    <w:p w14:paraId="2EEB13B5" w14:textId="0B5FC612" w:rsidR="00C92BBB" w:rsidRDefault="00C92BBB" w:rsidP="00C92BBB"/>
    <w:p w14:paraId="743E66AB" w14:textId="18F5AEED" w:rsidR="00C92BBB" w:rsidRDefault="00C92BBB" w:rsidP="00C92BBB"/>
    <w:p w14:paraId="244476DE" w14:textId="7190E209" w:rsidR="00C92BBB" w:rsidRDefault="00C92BBB" w:rsidP="00C92BBB"/>
    <w:p w14:paraId="5E3C66BC" w14:textId="4E3E10B0" w:rsidR="00C92BBB" w:rsidRDefault="00C92BBB" w:rsidP="00C92BBB"/>
    <w:p w14:paraId="3E131A56" w14:textId="7DE62C61" w:rsidR="00C92BBB" w:rsidRDefault="00C92BBB" w:rsidP="00C92BBB"/>
    <w:p w14:paraId="02418EF6" w14:textId="28162173" w:rsidR="00C92BBB" w:rsidRDefault="00C92BBB" w:rsidP="00C92BBB"/>
    <w:p w14:paraId="740E0774" w14:textId="5940D357" w:rsidR="00C92BBB" w:rsidRDefault="00C92BBB" w:rsidP="00C92BBB"/>
    <w:p w14:paraId="26F8A785" w14:textId="286C9AAE" w:rsidR="00C92BBB" w:rsidRDefault="00C92BBB" w:rsidP="00C92BBB"/>
    <w:p w14:paraId="6976DCBA" w14:textId="77777777" w:rsidR="00925EDA" w:rsidRPr="00C92BBB" w:rsidRDefault="00925EDA" w:rsidP="00C92BBB"/>
    <w:p w14:paraId="5EFF8F6C" w14:textId="02558E4F" w:rsidR="009E67A9" w:rsidRDefault="00D50F76" w:rsidP="4456FC25">
      <w:pPr>
        <w:pStyle w:val="Heading1"/>
        <w:numPr>
          <w:ilvl w:val="0"/>
          <w:numId w:val="0"/>
        </w:numPr>
      </w:pPr>
      <w:bookmarkStart w:id="0" w:name="_Toc214291447"/>
      <w:r>
        <w:t xml:space="preserve">1 </w:t>
      </w:r>
      <w:r w:rsidR="009E67A9">
        <w:t>Introduction</w:t>
      </w:r>
      <w:bookmarkEnd w:id="0"/>
    </w:p>
    <w:p w14:paraId="77DB1E85" w14:textId="26F27EFE" w:rsidR="001B19DB" w:rsidRPr="00236319" w:rsidRDefault="00A53E9A" w:rsidP="4456FC25">
      <w:pPr>
        <w:pStyle w:val="Heading2"/>
        <w:numPr>
          <w:ilvl w:val="0"/>
          <w:numId w:val="0"/>
        </w:numPr>
      </w:pPr>
      <w:bookmarkStart w:id="1" w:name="_Toc214291448"/>
      <w:r>
        <w:t xml:space="preserve">1.1 </w:t>
      </w:r>
      <w:r w:rsidR="004B6518" w:rsidRPr="00B22BFE">
        <w:rPr>
          <w:sz w:val="24"/>
          <w:szCs w:val="24"/>
        </w:rPr>
        <w:t>Preface</w:t>
      </w:r>
      <w:bookmarkEnd w:id="1"/>
    </w:p>
    <w:p w14:paraId="10ADE8E3" w14:textId="30D2C15F" w:rsidR="003A1F31" w:rsidRPr="00752FE3" w:rsidRDefault="004B6518" w:rsidP="00752FE3">
      <w:r>
        <w:t xml:space="preserve">This document describes the process </w:t>
      </w:r>
      <w:r w:rsidR="001812B9">
        <w:t>to</w:t>
      </w:r>
      <w:r>
        <w:t xml:space="preserve"> </w:t>
      </w:r>
      <w:r w:rsidR="0008586F">
        <w:t>boot</w:t>
      </w:r>
      <w:r w:rsidR="001812B9">
        <w:t xml:space="preserve"> up</w:t>
      </w:r>
      <w:r>
        <w:t xml:space="preserve"> </w:t>
      </w:r>
      <w:r w:rsidR="007A5A85">
        <w:t>a new OLT.</w:t>
      </w:r>
      <w:r w:rsidR="00672863">
        <w:t xml:space="preserve"> How to upgrade from factory </w:t>
      </w:r>
      <w:r w:rsidR="005F0615">
        <w:t>software</w:t>
      </w:r>
      <w:r w:rsidR="00672863">
        <w:t>. How to config in/out bind OAM IP address.</w:t>
      </w:r>
    </w:p>
    <w:p w14:paraId="2E4D88DB" w14:textId="4E311ED7" w:rsidR="003A1F31" w:rsidRDefault="000C74EE" w:rsidP="00EC16E6">
      <w:pPr>
        <w:pStyle w:val="Heading1"/>
        <w:numPr>
          <w:ilvl w:val="0"/>
          <w:numId w:val="0"/>
        </w:numPr>
      </w:pPr>
      <w:bookmarkStart w:id="2" w:name="_Toc214291449"/>
      <w:r>
        <w:t>2</w:t>
      </w:r>
      <w:r w:rsidR="00D50F76">
        <w:t xml:space="preserve"> </w:t>
      </w:r>
      <w:r w:rsidR="003D0F77">
        <w:t>P</w:t>
      </w:r>
      <w:r w:rsidR="002C0DBD">
        <w:rPr>
          <w:rFonts w:eastAsia="SimSun" w:hint="eastAsia"/>
          <w:lang w:eastAsia="zh-CN"/>
        </w:rPr>
        <w:t>reparation</w:t>
      </w:r>
      <w:bookmarkEnd w:id="2"/>
      <w:r w:rsidR="00A14A19">
        <w:t xml:space="preserve"> </w:t>
      </w:r>
    </w:p>
    <w:p w14:paraId="2DAD8165" w14:textId="1D8393AC" w:rsidR="00702636" w:rsidRPr="00702636" w:rsidRDefault="00702636" w:rsidP="00702636">
      <w:pPr>
        <w:pStyle w:val="Heading2"/>
        <w:numPr>
          <w:ilvl w:val="0"/>
          <w:numId w:val="0"/>
        </w:numPr>
      </w:pPr>
      <w:bookmarkStart w:id="3" w:name="_Toc214291450"/>
      <w:r>
        <w:t xml:space="preserve">2.1 </w:t>
      </w:r>
      <w:r>
        <w:rPr>
          <w:sz w:val="24"/>
          <w:szCs w:val="24"/>
        </w:rPr>
        <w:t>Hardware preparation</w:t>
      </w:r>
      <w:bookmarkEnd w:id="3"/>
    </w:p>
    <w:p w14:paraId="5EED23E8" w14:textId="3F72431C" w:rsidR="006F5438" w:rsidRDefault="006F5438" w:rsidP="00A87BF6">
      <w:pPr>
        <w:pStyle w:val="ListParagraph"/>
        <w:numPr>
          <w:ilvl w:val="0"/>
          <w:numId w:val="8"/>
        </w:numPr>
      </w:pPr>
      <w:r>
        <w:t>Prepare a PC with Windows system</w:t>
      </w:r>
    </w:p>
    <w:p w14:paraId="120FAC55" w14:textId="586612D4" w:rsidR="00A87BF6" w:rsidRDefault="00686A39" w:rsidP="00A87BF6">
      <w:pPr>
        <w:pStyle w:val="ListParagraph"/>
        <w:numPr>
          <w:ilvl w:val="0"/>
          <w:numId w:val="8"/>
        </w:numPr>
      </w:pPr>
      <w:r>
        <w:t xml:space="preserve">Connect the PC </w:t>
      </w:r>
      <w:r w:rsidR="009E4973">
        <w:t>and</w:t>
      </w:r>
      <w:r>
        <w:t xml:space="preserve"> the LEMI port of OLT by cable</w:t>
      </w:r>
    </w:p>
    <w:p w14:paraId="52FB3F56" w14:textId="7FB02ED7" w:rsidR="00C75B02" w:rsidRDefault="00C75B02" w:rsidP="00C75B02">
      <w:pPr>
        <w:rPr>
          <w:b/>
          <w:bCs/>
        </w:rPr>
      </w:pPr>
    </w:p>
    <w:p w14:paraId="5D2627AD" w14:textId="6487C1E6" w:rsidR="00686A39" w:rsidRDefault="00686A39" w:rsidP="00C75B0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267D14" wp14:editId="2A995104">
            <wp:extent cx="5788660" cy="4321004"/>
            <wp:effectExtent l="0" t="0" r="2540" b="3810"/>
            <wp:docPr id="1950965775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65775" name="Picture 1" descr="A close-up of a devi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780" cy="43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4903" w14:textId="77777777" w:rsidR="00B71935" w:rsidRDefault="002C1F82" w:rsidP="00B71935">
      <w:pPr>
        <w:pStyle w:val="ListParagraph"/>
        <w:numPr>
          <w:ilvl w:val="0"/>
          <w:numId w:val="8"/>
        </w:numPr>
      </w:pPr>
      <w:r>
        <w:t>Configure the IP address of the PC</w:t>
      </w:r>
      <w:r w:rsidR="00272E47">
        <w:t xml:space="preserve"> as dual IP address</w:t>
      </w:r>
      <w:r w:rsidR="00264781">
        <w:br/>
      </w:r>
      <w:r w:rsidR="004910FE">
        <w:t>Configure the first IP and click the Advanced button</w:t>
      </w:r>
      <w:r w:rsidR="00B71935">
        <w:br/>
      </w:r>
    </w:p>
    <w:p w14:paraId="09729AB3" w14:textId="77777777" w:rsidR="00610BEF" w:rsidRDefault="004910FE" w:rsidP="00B71935">
      <w:pPr>
        <w:ind w:left="938"/>
      </w:pPr>
      <w:r>
        <w:rPr>
          <w:noProof/>
        </w:rPr>
        <w:drawing>
          <wp:inline distT="0" distB="0" distL="0" distR="0" wp14:anchorId="5CEAE7DE" wp14:editId="507226D4">
            <wp:extent cx="5150485" cy="2883870"/>
            <wp:effectExtent l="0" t="0" r="0" b="0"/>
            <wp:docPr id="20693745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74542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022" cy="28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6DD8" w14:textId="043BE952" w:rsidR="002C1F82" w:rsidRDefault="00B71935" w:rsidP="00B71935">
      <w:pPr>
        <w:ind w:left="938"/>
      </w:pPr>
      <w:r>
        <w:lastRenderedPageBreak/>
        <w:br/>
        <w:t>Add a new IP address with below information</w:t>
      </w:r>
      <w:r>
        <w:br/>
      </w:r>
    </w:p>
    <w:p w14:paraId="065F0D6F" w14:textId="760C1856" w:rsidR="00846533" w:rsidRDefault="00850819" w:rsidP="00B71935">
      <w:pPr>
        <w:ind w:left="0"/>
      </w:pPr>
      <w:r>
        <w:rPr>
          <w:noProof/>
        </w:rPr>
        <w:drawing>
          <wp:inline distT="0" distB="0" distL="0" distR="0" wp14:anchorId="490E9D8B" wp14:editId="3D603831">
            <wp:extent cx="6188710" cy="3309620"/>
            <wp:effectExtent l="0" t="0" r="2540" b="5080"/>
            <wp:docPr id="1412765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654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C397" w14:textId="77777777" w:rsidR="00846533" w:rsidRDefault="00846533" w:rsidP="00B71935">
      <w:pPr>
        <w:ind w:left="0"/>
      </w:pPr>
    </w:p>
    <w:p w14:paraId="45E051DB" w14:textId="3860EB9A" w:rsidR="00B71935" w:rsidRDefault="00846533" w:rsidP="00B71935">
      <w:pPr>
        <w:ind w:left="0"/>
      </w:pPr>
      <w:r>
        <w:t>The result like this</w:t>
      </w:r>
      <w:r>
        <w:br/>
      </w:r>
      <w:r w:rsidR="00850819">
        <w:rPr>
          <w:noProof/>
        </w:rPr>
        <w:drawing>
          <wp:inline distT="0" distB="0" distL="0" distR="0" wp14:anchorId="793B4D3B" wp14:editId="64154245">
            <wp:extent cx="6188710" cy="3503930"/>
            <wp:effectExtent l="0" t="0" r="2540" b="1270"/>
            <wp:docPr id="1701770131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70131" name="Picture 1" descr="Screens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6A09" w14:textId="7A1F2A45" w:rsidR="002C1F82" w:rsidRDefault="002C1F82" w:rsidP="002C1F82">
      <w:pPr>
        <w:ind w:left="938"/>
      </w:pPr>
      <w:r>
        <w:lastRenderedPageBreak/>
        <w:br/>
      </w:r>
      <w:r w:rsidR="009B6A90">
        <w:rPr>
          <w:noProof/>
        </w:rPr>
        <w:drawing>
          <wp:inline distT="0" distB="0" distL="0" distR="0" wp14:anchorId="18A5A110" wp14:editId="6051B45C">
            <wp:extent cx="6188710" cy="3592830"/>
            <wp:effectExtent l="0" t="0" r="2540" b="7620"/>
            <wp:docPr id="1098892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920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96B4" w14:textId="77777777" w:rsidR="002C1F82" w:rsidRDefault="002C1F82" w:rsidP="00C75B02">
      <w:pPr>
        <w:rPr>
          <w:b/>
          <w:bCs/>
        </w:rPr>
      </w:pPr>
    </w:p>
    <w:p w14:paraId="52C17542" w14:textId="1BA036D3" w:rsidR="000D123B" w:rsidRDefault="000D123B" w:rsidP="000D123B">
      <w:pPr>
        <w:pStyle w:val="Heading2"/>
        <w:numPr>
          <w:ilvl w:val="0"/>
          <w:numId w:val="0"/>
        </w:numPr>
        <w:rPr>
          <w:sz w:val="24"/>
          <w:szCs w:val="24"/>
        </w:rPr>
      </w:pPr>
      <w:bookmarkStart w:id="4" w:name="_Toc214291451"/>
      <w:r>
        <w:t xml:space="preserve">2.2 </w:t>
      </w:r>
      <w:r>
        <w:rPr>
          <w:sz w:val="24"/>
          <w:szCs w:val="24"/>
        </w:rPr>
        <w:t>Software preparation</w:t>
      </w:r>
      <w:bookmarkEnd w:id="4"/>
    </w:p>
    <w:p w14:paraId="74AF81E4" w14:textId="464C7EF8" w:rsidR="00261274" w:rsidRDefault="00261274" w:rsidP="00261274">
      <w:r>
        <w:t xml:space="preserve">Prepare the Alto </w:t>
      </w:r>
      <w:r w:rsidR="000802A2">
        <w:t>from below link</w:t>
      </w:r>
    </w:p>
    <w:p w14:paraId="4E47DE36" w14:textId="77777777" w:rsidR="00DA618A" w:rsidRDefault="00DA618A" w:rsidP="00DA618A">
      <w:hyperlink r:id="rId19" w:history="1">
        <w:r w:rsidRPr="00DA618A">
          <w:rPr>
            <w:rStyle w:val="Hyperlink"/>
          </w:rPr>
          <w:t>Alto-1.2.3-win.7z</w:t>
        </w:r>
      </w:hyperlink>
    </w:p>
    <w:p w14:paraId="078CF4B7" w14:textId="32B9EDD7" w:rsidR="002C1F82" w:rsidRDefault="00CF7B24" w:rsidP="00C75B02">
      <w:pPr>
        <w:rPr>
          <w:b/>
          <w:bCs/>
        </w:rPr>
      </w:pPr>
      <w:r>
        <w:t>Prepare the new OLT software</w:t>
      </w:r>
    </w:p>
    <w:p w14:paraId="3FD1C416" w14:textId="23A8211B" w:rsidR="00582168" w:rsidRDefault="009D60DB" w:rsidP="00582168">
      <w:pPr>
        <w:pStyle w:val="ListParagraph"/>
        <w:numPr>
          <w:ilvl w:val="0"/>
          <w:numId w:val="8"/>
        </w:numPr>
      </w:pPr>
      <w:r>
        <w:t xml:space="preserve">Decompress </w:t>
      </w:r>
      <w:r w:rsidR="00582168">
        <w:t xml:space="preserve">the Alto </w:t>
      </w:r>
      <w:proofErr w:type="gramStart"/>
      <w:r w:rsidR="00582168">
        <w:t>in</w:t>
      </w:r>
      <w:proofErr w:type="gramEnd"/>
      <w:r w:rsidR="00582168">
        <w:t xml:space="preserve"> your Windows PC</w:t>
      </w:r>
    </w:p>
    <w:p w14:paraId="7C0D0DFC" w14:textId="77777777" w:rsidR="00FA43BB" w:rsidRDefault="009D60DB" w:rsidP="00582168">
      <w:pPr>
        <w:pStyle w:val="ListParagraph"/>
        <w:numPr>
          <w:ilvl w:val="0"/>
          <w:numId w:val="8"/>
        </w:numPr>
      </w:pPr>
      <w:r>
        <w:t>Decompress the OLT software into such folder</w:t>
      </w:r>
    </w:p>
    <w:p w14:paraId="6D5C4D2A" w14:textId="6DEC1968" w:rsidR="00582168" w:rsidRDefault="009D60DB" w:rsidP="00FA43BB">
      <w:pPr>
        <w:ind w:left="938"/>
      </w:pPr>
      <w:r>
        <w:br/>
      </w:r>
      <w:r w:rsidR="005C6481">
        <w:rPr>
          <w:noProof/>
        </w:rPr>
        <w:drawing>
          <wp:inline distT="0" distB="0" distL="0" distR="0" wp14:anchorId="15979F4C" wp14:editId="08F5FB2F">
            <wp:extent cx="5743575" cy="1523998"/>
            <wp:effectExtent l="0" t="0" r="0" b="635"/>
            <wp:docPr id="1250531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311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952" cy="15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43BC" w14:textId="79A30C19" w:rsidR="0070716C" w:rsidRDefault="0070716C" w:rsidP="0070716C">
      <w:pPr>
        <w:pStyle w:val="ListParagraph"/>
        <w:numPr>
          <w:ilvl w:val="0"/>
          <w:numId w:val="8"/>
        </w:numPr>
      </w:pPr>
      <w:r>
        <w:t>Double click Alto.exe to run the application</w:t>
      </w:r>
    </w:p>
    <w:p w14:paraId="68792711" w14:textId="633BEB20" w:rsidR="00156E58" w:rsidRDefault="00156E58" w:rsidP="00156E58">
      <w:pPr>
        <w:ind w:left="938"/>
      </w:pPr>
      <w:r>
        <w:rPr>
          <w:noProof/>
        </w:rPr>
        <w:lastRenderedPageBreak/>
        <w:drawing>
          <wp:inline distT="0" distB="0" distL="0" distR="0" wp14:anchorId="0CB8084A" wp14:editId="36452779">
            <wp:extent cx="6188710" cy="2275205"/>
            <wp:effectExtent l="0" t="0" r="2540" b="0"/>
            <wp:docPr id="472399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908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830B" w14:textId="77777777" w:rsidR="0070716C" w:rsidRDefault="0070716C" w:rsidP="00FA43BB">
      <w:pPr>
        <w:ind w:left="938"/>
      </w:pPr>
    </w:p>
    <w:p w14:paraId="7970E184" w14:textId="67CFADC8" w:rsidR="00B7622C" w:rsidRDefault="00E64DAF" w:rsidP="00C75B02">
      <w:pPr>
        <w:rPr>
          <w:b/>
          <w:bCs/>
        </w:rPr>
      </w:pPr>
      <w:r>
        <w:rPr>
          <w:noProof/>
        </w:rPr>
        <w:drawing>
          <wp:inline distT="0" distB="0" distL="0" distR="0" wp14:anchorId="32927330" wp14:editId="5701E887">
            <wp:extent cx="6188710" cy="1341120"/>
            <wp:effectExtent l="0" t="0" r="2540" b="0"/>
            <wp:docPr id="560914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408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60E">
        <w:rPr>
          <w:b/>
          <w:bCs/>
        </w:rPr>
        <w:br/>
      </w:r>
    </w:p>
    <w:p w14:paraId="7000FE71" w14:textId="77777777" w:rsidR="0065260E" w:rsidRDefault="0065260E" w:rsidP="00C75B02">
      <w:pPr>
        <w:rPr>
          <w:b/>
          <w:bCs/>
        </w:rPr>
      </w:pPr>
    </w:p>
    <w:p w14:paraId="15734FF4" w14:textId="77777777" w:rsidR="00E96EBE" w:rsidRPr="00E96EBE" w:rsidRDefault="00E96EBE" w:rsidP="00C75B02">
      <w:pPr>
        <w:rPr>
          <w:b/>
          <w:bCs/>
          <w:lang w:val="en-GB"/>
        </w:rPr>
      </w:pPr>
    </w:p>
    <w:p w14:paraId="362574F5" w14:textId="6BAB4523" w:rsidR="00CF7B59" w:rsidRDefault="00B3586D" w:rsidP="4456FC25">
      <w:pPr>
        <w:pStyle w:val="Heading1"/>
        <w:numPr>
          <w:ilvl w:val="0"/>
          <w:numId w:val="0"/>
        </w:numPr>
      </w:pPr>
      <w:bookmarkStart w:id="5" w:name="_Toc214291452"/>
      <w:r>
        <w:t>3</w:t>
      </w:r>
      <w:r w:rsidR="00D50F76">
        <w:t xml:space="preserve"> </w:t>
      </w:r>
      <w:r w:rsidR="00DA33CD">
        <w:t>OLT</w:t>
      </w:r>
      <w:r w:rsidR="00BF739F">
        <w:t xml:space="preserve"> </w:t>
      </w:r>
      <w:r w:rsidR="0065260E">
        <w:t>Upgrade</w:t>
      </w:r>
      <w:bookmarkEnd w:id="5"/>
    </w:p>
    <w:p w14:paraId="4E9B4B00" w14:textId="3CAEB74C" w:rsidR="006A53BB" w:rsidRPr="00CF7B59" w:rsidRDefault="00036114" w:rsidP="005B4F9B">
      <w:pPr>
        <w:rPr>
          <w:lang w:val="en-GB"/>
        </w:rPr>
      </w:pPr>
      <w:r>
        <w:t xml:space="preserve">Click Maintenance tab and go to Software Management menu.  </w:t>
      </w:r>
      <w:r w:rsidR="00FA3ED9" w:rsidRPr="00FA3ED9">
        <w:t>We recommend upgrading LT</w:t>
      </w:r>
      <w:r w:rsidR="005239B1">
        <w:t>s</w:t>
      </w:r>
      <w:r w:rsidR="00FA3ED9" w:rsidRPr="00FA3ED9">
        <w:t xml:space="preserve"> first, and then upgrading NT</w:t>
      </w:r>
    </w:p>
    <w:p w14:paraId="4822FE33" w14:textId="60E02478" w:rsidR="001D54AE" w:rsidRDefault="001D54AE" w:rsidP="4456FC25">
      <w:pPr>
        <w:pStyle w:val="Heading2"/>
        <w:numPr>
          <w:ilvl w:val="0"/>
          <w:numId w:val="0"/>
        </w:numPr>
        <w:rPr>
          <w:sz w:val="24"/>
          <w:szCs w:val="24"/>
        </w:rPr>
      </w:pPr>
      <w:bookmarkStart w:id="6" w:name="_Toc214291453"/>
      <w:r>
        <w:rPr>
          <w:sz w:val="24"/>
          <w:szCs w:val="24"/>
        </w:rPr>
        <w:lastRenderedPageBreak/>
        <w:t>3.1 Migrate the configuration</w:t>
      </w:r>
      <w:bookmarkEnd w:id="6"/>
    </w:p>
    <w:p w14:paraId="2D25C4BE" w14:textId="1CF979AD" w:rsidR="001D54AE" w:rsidRPr="001D54AE" w:rsidRDefault="001D54AE" w:rsidP="001D54AE">
      <w:pPr>
        <w:rPr>
          <w:lang w:val="en-GB"/>
        </w:rPr>
      </w:pPr>
      <w:r w:rsidRPr="001D54AE">
        <w:rPr>
          <w:noProof/>
        </w:rPr>
        <w:drawing>
          <wp:inline distT="0" distB="0" distL="0" distR="0" wp14:anchorId="29BDB4B8" wp14:editId="6DCACCA2">
            <wp:extent cx="4534104" cy="2244256"/>
            <wp:effectExtent l="0" t="0" r="0" b="3810"/>
            <wp:docPr id="6573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084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2024" cy="22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74DB" w14:textId="25FE36E0" w:rsidR="001D54AE" w:rsidRDefault="001D54AE" w:rsidP="001D54AE">
      <w:pPr>
        <w:pStyle w:val="ListParagraph"/>
        <w:numPr>
          <w:ilvl w:val="0"/>
          <w:numId w:val="48"/>
        </w:numPr>
      </w:pPr>
      <w:r>
        <w:t>Input the target migration version, such as 25.9</w:t>
      </w:r>
    </w:p>
    <w:p w14:paraId="69238F90" w14:textId="302F636F" w:rsidR="001D54AE" w:rsidRDefault="001D54AE" w:rsidP="00786CC1">
      <w:pPr>
        <w:pStyle w:val="ListParagraph"/>
        <w:numPr>
          <w:ilvl w:val="0"/>
          <w:numId w:val="48"/>
        </w:numPr>
      </w:pPr>
      <w:r>
        <w:t>Then click migrate. It will take several minutes. Then the migration file will be placed in software folder</w:t>
      </w:r>
      <w:r>
        <w:br/>
      </w:r>
      <w:r w:rsidR="00F53091" w:rsidRPr="00F53091">
        <w:rPr>
          <w:noProof/>
        </w:rPr>
        <w:drawing>
          <wp:inline distT="0" distB="0" distL="0" distR="0" wp14:anchorId="250661EF" wp14:editId="7CA006ED">
            <wp:extent cx="5091430" cy="1610075"/>
            <wp:effectExtent l="0" t="0" r="0" b="9525"/>
            <wp:docPr id="110400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0123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2026" cy="16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E424" w14:textId="77777777" w:rsidR="005336E8" w:rsidRDefault="001D54AE" w:rsidP="00786CC1">
      <w:pPr>
        <w:pStyle w:val="ListParagraph"/>
        <w:numPr>
          <w:ilvl w:val="0"/>
          <w:numId w:val="48"/>
        </w:numPr>
      </w:pPr>
      <w:r>
        <w:t>Click upload button to upload the migration file into OLT</w:t>
      </w:r>
    </w:p>
    <w:p w14:paraId="21306B0D" w14:textId="77777777" w:rsidR="005336E8" w:rsidRDefault="005336E8" w:rsidP="005336E8">
      <w:pPr>
        <w:pStyle w:val="ListParagraph"/>
        <w:ind w:left="1298"/>
      </w:pPr>
      <w:r>
        <w:t xml:space="preserve">Currently, the support list is </w:t>
      </w:r>
    </w:p>
    <w:p w14:paraId="61675833" w14:textId="09F8573D" w:rsidR="005336E8" w:rsidRPr="005336E8" w:rsidRDefault="005336E8" w:rsidP="005336E8">
      <w:pPr>
        <w:pStyle w:val="ListParagraph"/>
        <w:ind w:left="1298"/>
      </w:pPr>
      <w:r w:rsidRPr="005336E8">
        <w:drawing>
          <wp:inline distT="0" distB="0" distL="0" distR="0" wp14:anchorId="3744B1D7" wp14:editId="7C2AEF66">
            <wp:extent cx="3695700" cy="2070100"/>
            <wp:effectExtent l="0" t="0" r="0" b="6350"/>
            <wp:docPr id="17212952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52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AB36" w14:textId="4992D634" w:rsidR="001D54AE" w:rsidRPr="001D54AE" w:rsidRDefault="001D54AE" w:rsidP="005336E8">
      <w:pPr>
        <w:pStyle w:val="ListParagraph"/>
        <w:ind w:left="1298"/>
      </w:pPr>
      <w:r>
        <w:br/>
      </w:r>
    </w:p>
    <w:p w14:paraId="6E5ECD71" w14:textId="2D135258" w:rsidR="00B965CF" w:rsidRPr="00002090" w:rsidRDefault="00FE35DC" w:rsidP="4456FC25">
      <w:pPr>
        <w:pStyle w:val="Heading2"/>
        <w:numPr>
          <w:ilvl w:val="0"/>
          <w:numId w:val="0"/>
        </w:numPr>
        <w:rPr>
          <w:sz w:val="24"/>
          <w:szCs w:val="24"/>
        </w:rPr>
      </w:pPr>
      <w:bookmarkStart w:id="7" w:name="_Toc214291454"/>
      <w:r>
        <w:rPr>
          <w:sz w:val="24"/>
          <w:szCs w:val="24"/>
        </w:rPr>
        <w:lastRenderedPageBreak/>
        <w:t>3</w:t>
      </w:r>
      <w:r w:rsidR="00EB4313" w:rsidRPr="00002090">
        <w:rPr>
          <w:sz w:val="24"/>
          <w:szCs w:val="24"/>
        </w:rPr>
        <w:t>.</w:t>
      </w:r>
      <w:r w:rsidR="00A7202D">
        <w:rPr>
          <w:sz w:val="24"/>
          <w:szCs w:val="24"/>
        </w:rPr>
        <w:t>2</w:t>
      </w:r>
      <w:r w:rsidR="00EB4313" w:rsidRPr="00002090">
        <w:rPr>
          <w:sz w:val="24"/>
          <w:szCs w:val="24"/>
        </w:rPr>
        <w:t xml:space="preserve"> </w:t>
      </w:r>
      <w:r w:rsidR="0097788E">
        <w:rPr>
          <w:sz w:val="24"/>
          <w:szCs w:val="24"/>
        </w:rPr>
        <w:t>Upload the software</w:t>
      </w:r>
      <w:bookmarkEnd w:id="7"/>
    </w:p>
    <w:p w14:paraId="2A8E45CB" w14:textId="52AA3056" w:rsidR="00F4296E" w:rsidRDefault="00B94C46" w:rsidP="00B71935">
      <w:pPr>
        <w:pStyle w:val="ListParagraph"/>
        <w:numPr>
          <w:ilvl w:val="0"/>
          <w:numId w:val="48"/>
        </w:numPr>
      </w:pPr>
      <w:r>
        <w:t xml:space="preserve">Input the folder name and file name as </w:t>
      </w:r>
      <w:r w:rsidR="00470DA4">
        <w:t xml:space="preserve">what it is </w:t>
      </w:r>
      <w:r w:rsidR="007E4CC6">
        <w:t>in Alto</w:t>
      </w:r>
      <w:r>
        <w:t xml:space="preserve"> software folder</w:t>
      </w:r>
    </w:p>
    <w:p w14:paraId="45519925" w14:textId="441495D3" w:rsidR="00CC1197" w:rsidRPr="005A6E72" w:rsidRDefault="00CC1197" w:rsidP="00B71935">
      <w:pPr>
        <w:pStyle w:val="ListParagraph"/>
        <w:numPr>
          <w:ilvl w:val="0"/>
          <w:numId w:val="48"/>
        </w:numPr>
        <w:rPr>
          <w:color w:val="31AE1D" w:themeColor="accent5" w:themeShade="BF"/>
        </w:rPr>
      </w:pPr>
      <w:r>
        <w:t>Then click upload</w:t>
      </w:r>
      <w:r w:rsidR="00175893">
        <w:t>. It will take several minutes.</w:t>
      </w:r>
      <w:r w:rsidR="0083171B">
        <w:t xml:space="preserve"> You can click refresh button to check. When it is ready, the uploaded software should be:  </w:t>
      </w:r>
      <w:proofErr w:type="gramStart"/>
      <w:r w:rsidR="0083171B" w:rsidRPr="005A6E72">
        <w:rPr>
          <w:color w:val="31AE1D" w:themeColor="accent5" w:themeShade="BF"/>
        </w:rPr>
        <w:t>Valid :</w:t>
      </w:r>
      <w:proofErr w:type="gramEnd"/>
      <w:r w:rsidR="0083171B" w:rsidRPr="005A6E72">
        <w:rPr>
          <w:color w:val="31AE1D" w:themeColor="accent5" w:themeShade="BF"/>
        </w:rPr>
        <w:t xml:space="preserve"> Yes, Active: No, Committed: No</w:t>
      </w:r>
    </w:p>
    <w:p w14:paraId="5BCF7BEF" w14:textId="579D8C90" w:rsidR="00383C6F" w:rsidRDefault="00175893" w:rsidP="00DF165C">
      <w:pPr>
        <w:ind w:left="720"/>
        <w:rPr>
          <w:lang w:val="en-GB"/>
        </w:rPr>
      </w:pPr>
      <w:r>
        <w:rPr>
          <w:noProof/>
        </w:rPr>
        <w:drawing>
          <wp:inline distT="0" distB="0" distL="0" distR="0" wp14:anchorId="52265384" wp14:editId="69778819">
            <wp:extent cx="6188710" cy="3582670"/>
            <wp:effectExtent l="0" t="0" r="2540" b="0"/>
            <wp:docPr id="152774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7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FB54" w14:textId="0B3B6214" w:rsidR="005A385C" w:rsidRPr="005A6E72" w:rsidRDefault="005A6E72" w:rsidP="005A385C">
      <w:pPr>
        <w:pStyle w:val="ListParagraph"/>
        <w:numPr>
          <w:ilvl w:val="0"/>
          <w:numId w:val="48"/>
        </w:numPr>
        <w:rPr>
          <w:color w:val="31AE1D" w:themeColor="accent5" w:themeShade="BF"/>
        </w:rPr>
      </w:pPr>
      <w:r>
        <w:t xml:space="preserve">Click </w:t>
      </w:r>
      <w:r w:rsidRPr="00973293">
        <w:rPr>
          <w:color w:val="FF0000"/>
        </w:rPr>
        <w:t xml:space="preserve">Active </w:t>
      </w:r>
      <w:r>
        <w:t>button</w:t>
      </w:r>
      <w:r w:rsidR="005136D3">
        <w:t xml:space="preserve">. </w:t>
      </w:r>
      <w:r w:rsidR="00973293">
        <w:t xml:space="preserve">The OLT will </w:t>
      </w:r>
      <w:r w:rsidR="005136D3">
        <w:t>take several minutes</w:t>
      </w:r>
      <w:r w:rsidR="00973293">
        <w:t xml:space="preserve"> to </w:t>
      </w:r>
      <w:r w:rsidR="0050794F">
        <w:t xml:space="preserve">be </w:t>
      </w:r>
      <w:r w:rsidR="00973293">
        <w:t xml:space="preserve">active with </w:t>
      </w:r>
      <w:r w:rsidR="00973293" w:rsidRPr="00973293">
        <w:rPr>
          <w:color w:val="FF0000"/>
        </w:rPr>
        <w:t xml:space="preserve">CLEAN </w:t>
      </w:r>
      <w:r w:rsidR="00BC38FE">
        <w:t>configuration.</w:t>
      </w:r>
      <w:r w:rsidR="005136D3">
        <w:t xml:space="preserve"> </w:t>
      </w:r>
      <w:r w:rsidR="0050794F">
        <w:t xml:space="preserve">Click </w:t>
      </w:r>
      <w:r w:rsidR="0050794F" w:rsidRPr="00973293">
        <w:rPr>
          <w:color w:val="FF0000"/>
        </w:rPr>
        <w:t>Active</w:t>
      </w:r>
      <w:r w:rsidR="0050794F">
        <w:rPr>
          <w:color w:val="FF0000"/>
        </w:rPr>
        <w:t xml:space="preserve"> with Migrate</w:t>
      </w:r>
      <w:r w:rsidR="0050794F" w:rsidRPr="00973293">
        <w:rPr>
          <w:color w:val="FF0000"/>
        </w:rPr>
        <w:t xml:space="preserve"> </w:t>
      </w:r>
      <w:r w:rsidR="0050794F">
        <w:t xml:space="preserve">button. The OLT will take several minutes to be active with </w:t>
      </w:r>
      <w:r w:rsidR="006D2B25">
        <w:rPr>
          <w:color w:val="FF0000"/>
        </w:rPr>
        <w:t>MIGRATED</w:t>
      </w:r>
      <w:r w:rsidR="0050794F" w:rsidRPr="00973293">
        <w:rPr>
          <w:color w:val="FF0000"/>
        </w:rPr>
        <w:t xml:space="preserve"> </w:t>
      </w:r>
      <w:r w:rsidR="0050794F">
        <w:t xml:space="preserve">configuration. </w:t>
      </w:r>
      <w:r w:rsidR="005136D3">
        <w:t>You can click refresh button to check</w:t>
      </w:r>
      <w:r w:rsidR="005A385C">
        <w:t>.</w:t>
      </w:r>
      <w:r w:rsidR="005A385C" w:rsidRPr="005A385C">
        <w:t xml:space="preserve"> </w:t>
      </w:r>
      <w:r w:rsidR="005A385C">
        <w:t xml:space="preserve">When it is ready, the software should be:  </w:t>
      </w:r>
      <w:proofErr w:type="gramStart"/>
      <w:r w:rsidR="005A385C" w:rsidRPr="005A6E72">
        <w:rPr>
          <w:color w:val="31AE1D" w:themeColor="accent5" w:themeShade="BF"/>
        </w:rPr>
        <w:t>Valid :</w:t>
      </w:r>
      <w:proofErr w:type="gramEnd"/>
      <w:r w:rsidR="005A385C" w:rsidRPr="005A6E72">
        <w:rPr>
          <w:color w:val="31AE1D" w:themeColor="accent5" w:themeShade="BF"/>
        </w:rPr>
        <w:t xml:space="preserve"> Yes, Active: </w:t>
      </w:r>
      <w:r w:rsidR="005A385C">
        <w:rPr>
          <w:color w:val="31AE1D" w:themeColor="accent5" w:themeShade="BF"/>
        </w:rPr>
        <w:t>Yes</w:t>
      </w:r>
      <w:r w:rsidR="005A385C" w:rsidRPr="005A6E72">
        <w:rPr>
          <w:color w:val="31AE1D" w:themeColor="accent5" w:themeShade="BF"/>
        </w:rPr>
        <w:t>, Committed: No</w:t>
      </w:r>
    </w:p>
    <w:p w14:paraId="39217F6D" w14:textId="333AB546" w:rsidR="00F4296E" w:rsidRDefault="000C447B" w:rsidP="00B71935">
      <w:pPr>
        <w:pStyle w:val="ListParagraph"/>
        <w:numPr>
          <w:ilvl w:val="0"/>
          <w:numId w:val="48"/>
        </w:numPr>
      </w:pPr>
      <w:r>
        <w:t>Then click the Commit button.</w:t>
      </w:r>
    </w:p>
    <w:p w14:paraId="66D1D45B" w14:textId="7EF0B424" w:rsidR="0052703F" w:rsidRDefault="0052703F" w:rsidP="00E720F9">
      <w:pPr>
        <w:pStyle w:val="ListParagraph"/>
        <w:numPr>
          <w:ilvl w:val="0"/>
          <w:numId w:val="48"/>
        </w:numPr>
      </w:pPr>
      <w:r>
        <w:t xml:space="preserve">When it is ready, the software should be:  </w:t>
      </w:r>
      <w:proofErr w:type="gramStart"/>
      <w:r w:rsidRPr="0052703F">
        <w:rPr>
          <w:color w:val="31AE1D" w:themeColor="accent5" w:themeShade="BF"/>
        </w:rPr>
        <w:t>Valid :</w:t>
      </w:r>
      <w:proofErr w:type="gramEnd"/>
      <w:r w:rsidRPr="0052703F">
        <w:rPr>
          <w:color w:val="31AE1D" w:themeColor="accent5" w:themeShade="BF"/>
        </w:rPr>
        <w:t xml:space="preserve"> Yes, Active: Yes, Committed: </w:t>
      </w:r>
      <w:r>
        <w:rPr>
          <w:color w:val="31AE1D" w:themeColor="accent5" w:themeShade="BF"/>
        </w:rPr>
        <w:t>Yes</w:t>
      </w:r>
    </w:p>
    <w:p w14:paraId="703D7AC6" w14:textId="15A65E56" w:rsidR="00C559FA" w:rsidRPr="00F4296E" w:rsidRDefault="00C559FA" w:rsidP="00C559FA">
      <w:r>
        <w:rPr>
          <w:noProof/>
        </w:rPr>
        <w:lastRenderedPageBreak/>
        <w:drawing>
          <wp:inline distT="0" distB="0" distL="0" distR="0" wp14:anchorId="2A7DC902" wp14:editId="2B3D5164">
            <wp:extent cx="6188710" cy="3633470"/>
            <wp:effectExtent l="0" t="0" r="2540" b="5080"/>
            <wp:docPr id="1104562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287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6BB7" w14:textId="716F7788" w:rsidR="00125EDE" w:rsidRDefault="00125EDE" w:rsidP="00DF165C">
      <w:pPr>
        <w:ind w:left="720"/>
        <w:rPr>
          <w:lang w:val="en-GB"/>
        </w:rPr>
      </w:pPr>
    </w:p>
    <w:p w14:paraId="109A17C4" w14:textId="5E6D7344" w:rsidR="003715D0" w:rsidRPr="003715D0" w:rsidRDefault="00F73D5D" w:rsidP="00B71935">
      <w:pPr>
        <w:pStyle w:val="ListParagraph"/>
        <w:numPr>
          <w:ilvl w:val="0"/>
          <w:numId w:val="48"/>
        </w:numPr>
        <w:rPr>
          <w:lang w:val="en-GB"/>
        </w:rPr>
      </w:pPr>
      <w:r>
        <w:t xml:space="preserve">Then follow the same </w:t>
      </w:r>
      <w:r>
        <w:rPr>
          <w:rFonts w:hint="eastAsia"/>
          <w:lang w:eastAsia="zh-CN"/>
        </w:rPr>
        <w:t>procedure</w:t>
      </w:r>
      <w:r>
        <w:t xml:space="preserve"> to upgrade the left LT cards.  Then NT card</w:t>
      </w:r>
    </w:p>
    <w:p w14:paraId="46082E03" w14:textId="469228BB" w:rsidR="003E4C01" w:rsidRDefault="003E4C01" w:rsidP="003E4C01">
      <w:pPr>
        <w:pStyle w:val="Heading1"/>
        <w:numPr>
          <w:ilvl w:val="0"/>
          <w:numId w:val="0"/>
        </w:numPr>
      </w:pPr>
      <w:bookmarkStart w:id="8" w:name="_Toc214291455"/>
      <w:r>
        <w:t>4 OAM IP configuration</w:t>
      </w:r>
      <w:bookmarkEnd w:id="8"/>
    </w:p>
    <w:p w14:paraId="582EDA69" w14:textId="17AE4DEF" w:rsidR="003851F0" w:rsidRPr="00144752" w:rsidRDefault="003851F0" w:rsidP="00144752">
      <w:pPr>
        <w:pStyle w:val="ListParagraph"/>
        <w:numPr>
          <w:ilvl w:val="0"/>
          <w:numId w:val="48"/>
        </w:numPr>
      </w:pPr>
      <w:r>
        <w:t>Prepare the xml files here</w:t>
      </w:r>
    </w:p>
    <w:p w14:paraId="5852548C" w14:textId="6BF65520" w:rsidR="003715D0" w:rsidRPr="003851F0" w:rsidRDefault="003851F0" w:rsidP="00DF165C">
      <w:pPr>
        <w:ind w:left="720"/>
        <w:rPr>
          <w:lang w:val="en-GB"/>
        </w:rPr>
      </w:pPr>
      <w:r>
        <w:rPr>
          <w:lang w:val="en-GB"/>
        </w:rPr>
        <w:object w:dxaOrig="1508" w:dyaOrig="983" w14:anchorId="642C94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28" o:title=""/>
          </v:shape>
          <o:OLEObject Type="Embed" ProgID="Package" ShapeID="_x0000_i1025" DrawAspect="Icon" ObjectID="_1824904237" r:id="rId29"/>
        </w:object>
      </w:r>
      <w:r>
        <w:rPr>
          <w:lang w:val="en-GB"/>
        </w:rPr>
        <w:object w:dxaOrig="1508" w:dyaOrig="983" w14:anchorId="3F47844E">
          <v:shape id="_x0000_i1026" type="#_x0000_t75" style="width:75.75pt;height:49.45pt" o:ole="">
            <v:imagedata r:id="rId30" o:title=""/>
          </v:shape>
          <o:OLEObject Type="Embed" ProgID="Package" ShapeID="_x0000_i1026" DrawAspect="Icon" ObjectID="_1824904238" r:id="rId31"/>
        </w:object>
      </w:r>
      <w:r>
        <w:rPr>
          <w:lang w:val="en-GB"/>
        </w:rPr>
        <w:object w:dxaOrig="1508" w:dyaOrig="983" w14:anchorId="31EC8464">
          <v:shape id="_x0000_i1027" type="#_x0000_t75" style="width:75.75pt;height:49.45pt" o:ole="">
            <v:imagedata r:id="rId32" o:title=""/>
          </v:shape>
          <o:OLEObject Type="Embed" ProgID="Package" ShapeID="_x0000_i1027" DrawAspect="Icon" ObjectID="_1824904239" r:id="rId33"/>
        </w:object>
      </w:r>
    </w:p>
    <w:p w14:paraId="06A7C614" w14:textId="12A49A52" w:rsidR="001144C7" w:rsidRPr="00144752" w:rsidRDefault="00814B2A" w:rsidP="00144752">
      <w:pPr>
        <w:pStyle w:val="ListParagraph"/>
        <w:numPr>
          <w:ilvl w:val="0"/>
          <w:numId w:val="50"/>
        </w:numPr>
      </w:pPr>
      <w:r w:rsidRPr="00144752">
        <w:t>Go to this menu</w:t>
      </w:r>
    </w:p>
    <w:p w14:paraId="2225DEB2" w14:textId="5D855555" w:rsidR="006D75C6" w:rsidRDefault="00814B2A" w:rsidP="001144C7">
      <w:pPr>
        <w:ind w:left="720"/>
      </w:pPr>
      <w:r>
        <w:rPr>
          <w:noProof/>
        </w:rPr>
        <w:lastRenderedPageBreak/>
        <w:drawing>
          <wp:inline distT="0" distB="0" distL="0" distR="0" wp14:anchorId="5F279503" wp14:editId="01081B87">
            <wp:extent cx="6188710" cy="2800985"/>
            <wp:effectExtent l="0" t="0" r="2540" b="0"/>
            <wp:docPr id="1357310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093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C700" w14:textId="462E1257" w:rsidR="00E92926" w:rsidRDefault="001745BF" w:rsidP="001745BF">
      <w:pPr>
        <w:pStyle w:val="ListParagraph"/>
        <w:numPr>
          <w:ilvl w:val="0"/>
          <w:numId w:val="48"/>
        </w:numPr>
      </w:pPr>
      <w:r>
        <w:t>If you want to use in band OAM IP, drop “</w:t>
      </w:r>
      <w:r w:rsidRPr="00AB4201">
        <w:rPr>
          <w:color w:val="31AE1D" w:themeColor="accent5" w:themeShade="BF"/>
        </w:rPr>
        <w:t>ihubIp_inband.xml</w:t>
      </w:r>
      <w:r>
        <w:t>” in right and input your IP address in left. Select “</w:t>
      </w:r>
      <w:proofErr w:type="spellStart"/>
      <w:r>
        <w:t>Ihub</w:t>
      </w:r>
      <w:proofErr w:type="spellEnd"/>
      <w:r>
        <w:t xml:space="preserve">” in card selection. Then click Load Config </w:t>
      </w:r>
      <w:r w:rsidR="00B937C7">
        <w:t>b</w:t>
      </w:r>
      <w:r>
        <w:t>utton</w:t>
      </w:r>
      <w:r w:rsidR="001915D5">
        <w:t>.</w:t>
      </w:r>
    </w:p>
    <w:p w14:paraId="57B31451" w14:textId="6AD2B578" w:rsidR="001915D5" w:rsidRDefault="001915D5" w:rsidP="001745BF">
      <w:pPr>
        <w:pStyle w:val="ListParagraph"/>
        <w:numPr>
          <w:ilvl w:val="0"/>
          <w:numId w:val="48"/>
        </w:numPr>
      </w:pPr>
      <w:r>
        <w:t>If you want to use out band OAM IP, please change to “</w:t>
      </w:r>
      <w:r w:rsidRPr="00AB4201">
        <w:rPr>
          <w:color w:val="31AE1D" w:themeColor="accent5" w:themeShade="BF"/>
        </w:rPr>
        <w:t>ihubIp_outband.xml</w:t>
      </w:r>
      <w:r>
        <w:t>”</w:t>
      </w:r>
    </w:p>
    <w:p w14:paraId="2F6848BB" w14:textId="03777FF0" w:rsidR="001745BF" w:rsidRDefault="001745BF" w:rsidP="00E92926">
      <w:pPr>
        <w:ind w:left="0"/>
      </w:pPr>
      <w:r>
        <w:br/>
      </w:r>
      <w:r>
        <w:rPr>
          <w:noProof/>
        </w:rPr>
        <w:drawing>
          <wp:inline distT="0" distB="0" distL="0" distR="0" wp14:anchorId="50D33518" wp14:editId="08629F83">
            <wp:extent cx="6188710" cy="2708910"/>
            <wp:effectExtent l="0" t="0" r="2540" b="0"/>
            <wp:docPr id="846436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623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D8A5" w14:textId="3FE59AF1" w:rsidR="000917B9" w:rsidRDefault="000917B9" w:rsidP="000917B9">
      <w:pPr>
        <w:pStyle w:val="ListParagraph"/>
        <w:numPr>
          <w:ilvl w:val="0"/>
          <w:numId w:val="48"/>
        </w:numPr>
      </w:pPr>
      <w:r>
        <w:t xml:space="preserve">Then drop the </w:t>
      </w:r>
      <w:r w:rsidR="00F84D70">
        <w:t>“</w:t>
      </w:r>
      <w:proofErr w:type="spellStart"/>
      <w:r>
        <w:t>commit.tpl</w:t>
      </w:r>
      <w:proofErr w:type="spellEnd"/>
      <w:r w:rsidR="00F84D70">
        <w:t>”</w:t>
      </w:r>
      <w:r>
        <w:t xml:space="preserve"> in the </w:t>
      </w:r>
      <w:proofErr w:type="gramStart"/>
      <w:r w:rsidR="009B5279">
        <w:t>right, and</w:t>
      </w:r>
      <w:proofErr w:type="gramEnd"/>
      <w:r>
        <w:t xml:space="preserve"> click Load Config button</w:t>
      </w:r>
      <w:r w:rsidR="00C10EEF">
        <w:t>.</w:t>
      </w:r>
    </w:p>
    <w:p w14:paraId="571038BF" w14:textId="70F930EF" w:rsidR="000917B9" w:rsidRDefault="00C10EEF" w:rsidP="00E92926">
      <w:pPr>
        <w:ind w:left="0"/>
      </w:pPr>
      <w:r>
        <w:rPr>
          <w:noProof/>
        </w:rPr>
        <w:lastRenderedPageBreak/>
        <w:drawing>
          <wp:inline distT="0" distB="0" distL="0" distR="0" wp14:anchorId="22D7254E" wp14:editId="00B6E7FA">
            <wp:extent cx="6188710" cy="2530475"/>
            <wp:effectExtent l="0" t="0" r="2540" b="3175"/>
            <wp:docPr id="288104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453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80D8" w14:textId="522BA4D8" w:rsidR="00A74116" w:rsidRDefault="00A74116" w:rsidP="00A74116">
      <w:pPr>
        <w:pStyle w:val="Heading1"/>
        <w:numPr>
          <w:ilvl w:val="0"/>
          <w:numId w:val="0"/>
        </w:numPr>
      </w:pPr>
      <w:bookmarkStart w:id="9" w:name="_Toc214291456"/>
      <w:r>
        <w:t xml:space="preserve">5 </w:t>
      </w:r>
      <w:r w:rsidR="002945F6">
        <w:t>Q&amp;A</w:t>
      </w:r>
      <w:bookmarkEnd w:id="9"/>
    </w:p>
    <w:p w14:paraId="760189D6" w14:textId="77777777" w:rsidR="00864EC9" w:rsidRDefault="00A74116" w:rsidP="00A74116">
      <w:pPr>
        <w:pStyle w:val="Heading2"/>
        <w:numPr>
          <w:ilvl w:val="0"/>
          <w:numId w:val="0"/>
        </w:numPr>
        <w:rPr>
          <w:sz w:val="24"/>
          <w:szCs w:val="24"/>
        </w:rPr>
      </w:pPr>
      <w:bookmarkStart w:id="10" w:name="_Toc214291457"/>
      <w:r>
        <w:rPr>
          <w:sz w:val="24"/>
          <w:szCs w:val="24"/>
        </w:rPr>
        <w:t>5</w:t>
      </w:r>
      <w:r w:rsidRPr="00002090">
        <w:rPr>
          <w:sz w:val="24"/>
          <w:szCs w:val="24"/>
        </w:rPr>
        <w:t xml:space="preserve">.1 </w:t>
      </w:r>
      <w:r w:rsidR="00F52F1C">
        <w:rPr>
          <w:sz w:val="24"/>
          <w:szCs w:val="24"/>
        </w:rPr>
        <w:t>LT card missed</w:t>
      </w:r>
      <w:bookmarkEnd w:id="10"/>
    </w:p>
    <w:p w14:paraId="3411D167" w14:textId="56669E58" w:rsidR="00864EC9" w:rsidRDefault="004A3448" w:rsidP="005517F5">
      <w:pPr>
        <w:ind w:left="938"/>
      </w:pPr>
      <w:proofErr w:type="gramStart"/>
      <w:r>
        <w:t>Upgrade</w:t>
      </w:r>
      <w:proofErr w:type="gramEnd"/>
      <w:r>
        <w:t xml:space="preserve"> OLT from factory software to 24 or 23 software by Alto, LT cards </w:t>
      </w:r>
      <w:proofErr w:type="spellStart"/>
      <w:proofErr w:type="gramStart"/>
      <w:r>
        <w:t>can not</w:t>
      </w:r>
      <w:proofErr w:type="spellEnd"/>
      <w:proofErr w:type="gramEnd"/>
      <w:r>
        <w:t xml:space="preserve"> be detected</w:t>
      </w:r>
      <w:r w:rsidR="007D0A13">
        <w:t>.</w:t>
      </w:r>
      <w:r w:rsidR="005517F5">
        <w:t xml:space="preserve"> </w:t>
      </w:r>
    </w:p>
    <w:p w14:paraId="78565D6D" w14:textId="1A5113A3" w:rsidR="00864EC9" w:rsidRDefault="00864EC9" w:rsidP="004A3448">
      <w:pPr>
        <w:ind w:left="938"/>
      </w:pPr>
      <w:r>
        <w:rPr>
          <w:noProof/>
        </w:rPr>
        <w:drawing>
          <wp:inline distT="0" distB="0" distL="0" distR="0" wp14:anchorId="336B1481" wp14:editId="7EDDA94C">
            <wp:extent cx="6188710" cy="1466850"/>
            <wp:effectExtent l="0" t="0" r="2540" b="0"/>
            <wp:docPr id="768237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707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9274" w14:textId="534E3F22" w:rsidR="005517F5" w:rsidRDefault="005517F5" w:rsidP="004A3448">
      <w:pPr>
        <w:ind w:left="938"/>
      </w:pPr>
      <w:r>
        <w:t xml:space="preserve">Solution: </w:t>
      </w:r>
    </w:p>
    <w:p w14:paraId="4A96D208" w14:textId="18B0C18D" w:rsidR="005517F5" w:rsidRDefault="005517F5" w:rsidP="004A3448">
      <w:pPr>
        <w:ind w:left="938"/>
      </w:pPr>
      <w:r>
        <w:t xml:space="preserve">Factory reset </w:t>
      </w:r>
      <w:r w:rsidR="00760429">
        <w:t xml:space="preserve">the </w:t>
      </w:r>
      <w:r>
        <w:t>NT card by Alto one or two times. Then unplug/plug the LT cards.</w:t>
      </w:r>
    </w:p>
    <w:p w14:paraId="3E09F9F1" w14:textId="595051F0" w:rsidR="001C0ABE" w:rsidRDefault="001C0ABE" w:rsidP="004A3448">
      <w:pPr>
        <w:ind w:left="938"/>
      </w:pPr>
      <w:r>
        <w:rPr>
          <w:noProof/>
        </w:rPr>
        <w:drawing>
          <wp:inline distT="0" distB="0" distL="0" distR="0" wp14:anchorId="5FE20949" wp14:editId="371570C0">
            <wp:extent cx="6188710" cy="1227455"/>
            <wp:effectExtent l="0" t="0" r="2540" b="0"/>
            <wp:docPr id="9221718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7182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0ABE" w:rsidSect="000D46DA">
      <w:headerReference w:type="default" r:id="rId41"/>
      <w:footerReference w:type="default" r:id="rId42"/>
      <w:pgSz w:w="11906" w:h="16838" w:code="9"/>
      <w:pgMar w:top="1440" w:right="1080" w:bottom="1440" w:left="1080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4E9E5" w14:textId="77777777" w:rsidR="00D70E0B" w:rsidRDefault="00D70E0B" w:rsidP="00A61921">
      <w:r>
        <w:separator/>
      </w:r>
    </w:p>
  </w:endnote>
  <w:endnote w:type="continuationSeparator" w:id="0">
    <w:p w14:paraId="2F250460" w14:textId="77777777" w:rsidR="00D70E0B" w:rsidRDefault="00D70E0B" w:rsidP="00A61921">
      <w:r>
        <w:continuationSeparator/>
      </w:r>
    </w:p>
  </w:endnote>
  <w:endnote w:type="continuationNotice" w:id="1">
    <w:p w14:paraId="4EC33EA6" w14:textId="77777777" w:rsidR="00D70E0B" w:rsidRDefault="00D70E0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 Light">
    <w:panose1 w:val="020B0304040602060303"/>
    <w:charset w:val="00"/>
    <w:family w:val="swiss"/>
    <w:pitch w:val="variable"/>
    <w:sig w:usb0="A00002FF" w:usb1="700078FB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kia Pure Text">
    <w:panose1 w:val="020B0504040602060303"/>
    <w:charset w:val="00"/>
    <w:family w:val="swiss"/>
    <w:pitch w:val="variable"/>
    <w:sig w:usb0="A00002FF" w:usb1="700078FB" w:usb2="0001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kia Pure Headline Light">
    <w:panose1 w:val="020B0304040602060303"/>
    <w:charset w:val="00"/>
    <w:family w:val="swiss"/>
    <w:pitch w:val="variable"/>
    <w:sig w:usb0="A00006EF" w:usb1="5000205B" w:usb2="00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kia Pure Text DFLT">
    <w:altName w:val="Times New Roman"/>
    <w:charset w:val="00"/>
    <w:family w:val="swiss"/>
    <w:pitch w:val="variable"/>
    <w:sig w:usb0="A40006FF" w:usb1="700078FB" w:usb2="00000800" w:usb3="00000000" w:csb0="0000019F" w:csb1="00000000"/>
  </w:font>
  <w:font w:name="Futura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77"/>
      <w:gridCol w:w="4223"/>
      <w:gridCol w:w="2721"/>
    </w:tblGrid>
    <w:tr w:rsidR="00BD423F" w:rsidRPr="00A61921" w14:paraId="516E0CE6" w14:textId="77777777" w:rsidTr="006625EF">
      <w:tc>
        <w:tcPr>
          <w:tcW w:w="2977" w:type="dxa"/>
          <w:hideMark/>
        </w:tcPr>
        <w:p w14:paraId="619996E1" w14:textId="58A6EDE2" w:rsidR="00BD423F" w:rsidRPr="00A61921" w:rsidRDefault="00BD423F" w:rsidP="00A61921">
          <w:pPr>
            <w:rPr>
              <w:sz w:val="16"/>
            </w:rPr>
          </w:pPr>
          <w:r w:rsidRPr="00A61921">
            <w:rPr>
              <w:sz w:val="16"/>
            </w:rPr>
            <w:fldChar w:fldCharType="begin"/>
          </w:r>
          <w:r w:rsidRPr="00A61921">
            <w:rPr>
              <w:sz w:val="16"/>
            </w:rPr>
            <w:instrText xml:space="preserve"> SAVEDATE  \@ "DD-MM-YYYY"  \* MERGEFORMAT </w:instrText>
          </w:r>
          <w:r w:rsidRPr="00A61921">
            <w:rPr>
              <w:sz w:val="16"/>
            </w:rPr>
            <w:fldChar w:fldCharType="separate"/>
          </w:r>
          <w:r w:rsidR="005336E8">
            <w:rPr>
              <w:noProof/>
              <w:sz w:val="16"/>
            </w:rPr>
            <w:t>17-11-2025</w:t>
          </w:r>
          <w:r w:rsidRPr="00A61921">
            <w:rPr>
              <w:sz w:val="16"/>
            </w:rPr>
            <w:fldChar w:fldCharType="end"/>
          </w:r>
          <w:r w:rsidRPr="00A61921">
            <w:rPr>
              <w:sz w:val="16"/>
            </w:rPr>
            <w:t xml:space="preserve"> </w:t>
          </w:r>
        </w:p>
        <w:p w14:paraId="5C3E291E" w14:textId="77777777" w:rsidR="00BD423F" w:rsidRPr="00A61921" w:rsidRDefault="00BD423F" w:rsidP="00A61921">
          <w:pPr>
            <w:rPr>
              <w:noProof/>
              <w:sz w:val="16"/>
            </w:rPr>
          </w:pPr>
          <w:r w:rsidRPr="00A61921">
            <w:rPr>
              <w:sz w:val="16"/>
            </w:rPr>
            <w:fldChar w:fldCharType="begin"/>
          </w:r>
          <w:r w:rsidRPr="00A61921">
            <w:rPr>
              <w:sz w:val="16"/>
            </w:rPr>
            <w:instrText xml:space="preserve"> PAGE  \* Arabic  \* MERGEFORMAT </w:instrText>
          </w:r>
          <w:r w:rsidRPr="00A61921"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 w:rsidRPr="00A61921">
            <w:rPr>
              <w:sz w:val="16"/>
            </w:rPr>
            <w:fldChar w:fldCharType="end"/>
          </w:r>
          <w:r w:rsidRPr="00A61921">
            <w:rPr>
              <w:sz w:val="16"/>
            </w:rPr>
            <w:t xml:space="preserve"> / </w:t>
          </w:r>
          <w:fldSimple w:instr="NUMPAGES  \* Arabic  \* MERGEFORMAT">
            <w:r>
              <w:rPr>
                <w:noProof/>
                <w:sz w:val="16"/>
              </w:rPr>
              <w:t>5</w:t>
            </w:r>
          </w:fldSimple>
        </w:p>
      </w:tc>
      <w:tc>
        <w:tcPr>
          <w:tcW w:w="4223" w:type="dxa"/>
        </w:tcPr>
        <w:p w14:paraId="57BC4A53" w14:textId="7AFAC509" w:rsidR="00BD423F" w:rsidRPr="00A61921" w:rsidRDefault="00BD423F" w:rsidP="006625EF">
          <w:pPr>
            <w:pStyle w:val="Footer"/>
            <w:ind w:left="0"/>
            <w:rPr>
              <w:sz w:val="16"/>
              <w:shd w:val="clear" w:color="auto" w:fill="FFFFFF"/>
            </w:rPr>
          </w:pPr>
          <w:r>
            <w:rPr>
              <w:sz w:val="16"/>
              <w:shd w:val="clear" w:color="auto" w:fill="FFFFFF"/>
            </w:rPr>
            <w:t>Nokia – Proprietary. Use pursuant to applicable agreement</w:t>
          </w:r>
        </w:p>
      </w:tc>
      <w:tc>
        <w:tcPr>
          <w:tcW w:w="2721" w:type="dxa"/>
          <w:hideMark/>
        </w:tcPr>
        <w:p w14:paraId="6D7C379A" w14:textId="5F48D925" w:rsidR="00BD423F" w:rsidRPr="00A61921" w:rsidRDefault="00BD423F" w:rsidP="00A61921">
          <w:pPr>
            <w:jc w:val="right"/>
            <w:rPr>
              <w:rFonts w:ascii="Calibri" w:hAnsi="Calibri"/>
              <w:color w:val="222222"/>
              <w:sz w:val="16"/>
              <w:lang w:eastAsia="en-GB"/>
            </w:rPr>
          </w:pPr>
          <w:r w:rsidRPr="00A61921">
            <w:rPr>
              <w:sz w:val="16"/>
              <w:lang w:eastAsia="en-GB"/>
            </w:rPr>
            <w:t xml:space="preserve">© Nokia </w:t>
          </w:r>
          <w:r>
            <w:rPr>
              <w:sz w:val="16"/>
              <w:lang w:eastAsia="en-GB"/>
            </w:rPr>
            <w:t>202</w:t>
          </w:r>
          <w:r w:rsidR="00E3507C">
            <w:rPr>
              <w:sz w:val="16"/>
              <w:lang w:eastAsia="en-GB"/>
            </w:rPr>
            <w:t>3</w:t>
          </w:r>
        </w:p>
      </w:tc>
    </w:tr>
  </w:tbl>
  <w:p w14:paraId="05F1BA6F" w14:textId="77777777" w:rsidR="00BD423F" w:rsidRPr="00A61921" w:rsidRDefault="00BD423F" w:rsidP="00A61921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D03F" w14:textId="77777777" w:rsidR="00D70E0B" w:rsidRDefault="00D70E0B" w:rsidP="00A61921">
      <w:r>
        <w:separator/>
      </w:r>
    </w:p>
  </w:footnote>
  <w:footnote w:type="continuationSeparator" w:id="0">
    <w:p w14:paraId="4D43BA10" w14:textId="77777777" w:rsidR="00D70E0B" w:rsidRDefault="00D70E0B" w:rsidP="00A61921">
      <w:r>
        <w:continuationSeparator/>
      </w:r>
    </w:p>
  </w:footnote>
  <w:footnote w:type="continuationNotice" w:id="1">
    <w:p w14:paraId="261547FC" w14:textId="77777777" w:rsidR="00D70E0B" w:rsidRDefault="00D70E0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16C5" w14:textId="607A5858" w:rsidR="00BD423F" w:rsidRPr="008179D0" w:rsidRDefault="00BD423F" w:rsidP="00337F1C">
    <w:pPr>
      <w:ind w:left="0"/>
    </w:pPr>
    <w:r>
      <w:rPr>
        <w:noProof/>
        <w:lang w:eastAsia="ko-KR"/>
      </w:rPr>
      <w:drawing>
        <wp:inline distT="0" distB="0" distL="0" distR="0" wp14:anchorId="277A09DB" wp14:editId="57CE16D0">
          <wp:extent cx="1787791" cy="709574"/>
          <wp:effectExtent l="0" t="0" r="3175" b="0"/>
          <wp:docPr id="1948478573" name="Picture 19484785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lly\Desktop\header2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40" t="7749" r="65927" b="43564"/>
                  <a:stretch/>
                </pic:blipFill>
                <pic:spPr bwMode="auto">
                  <a:xfrm>
                    <a:off x="0" y="0"/>
                    <a:ext cx="1792913" cy="71160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337F1C">
      <w:t xml:space="preserve">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HveF3uQ6u7DPi" int2:id="R3E8JWM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7E8B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C7E60"/>
    <w:multiLevelType w:val="hybridMultilevel"/>
    <w:tmpl w:val="D820CB48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" w15:restartNumberingAfterBreak="0">
    <w:nsid w:val="062E4108"/>
    <w:multiLevelType w:val="multilevel"/>
    <w:tmpl w:val="2AC679DE"/>
    <w:lvl w:ilvl="0">
      <w:start w:val="4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0" w:hanging="7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" w15:restartNumberingAfterBreak="0">
    <w:nsid w:val="0774130E"/>
    <w:multiLevelType w:val="multilevel"/>
    <w:tmpl w:val="8A8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DB2D53"/>
    <w:multiLevelType w:val="hybridMultilevel"/>
    <w:tmpl w:val="FEBE4FBA"/>
    <w:lvl w:ilvl="0" w:tplc="8CF40DF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AE75B6"/>
    <w:multiLevelType w:val="multilevel"/>
    <w:tmpl w:val="9A227304"/>
    <w:lvl w:ilvl="0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238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8" w:hanging="1800"/>
      </w:pPr>
      <w:rPr>
        <w:rFonts w:hint="default"/>
      </w:rPr>
    </w:lvl>
  </w:abstractNum>
  <w:abstractNum w:abstractNumId="6" w15:restartNumberingAfterBreak="0">
    <w:nsid w:val="103E4D86"/>
    <w:multiLevelType w:val="multilevel"/>
    <w:tmpl w:val="C98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8D674F"/>
    <w:multiLevelType w:val="hybridMultilevel"/>
    <w:tmpl w:val="00284350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17664D9E"/>
    <w:multiLevelType w:val="multilevel"/>
    <w:tmpl w:val="B54CAFF2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lang w:val="en-GB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24191" w:themeColor="text1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124191" w:themeColor="text1"/>
        <w:spacing w:val="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BC16C79"/>
    <w:multiLevelType w:val="hybridMultilevel"/>
    <w:tmpl w:val="EFA0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5E6B"/>
    <w:multiLevelType w:val="multilevel"/>
    <w:tmpl w:val="1412766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lang w:val="en-GB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124191" w:themeColor="text1"/>
      </w:rPr>
    </w:lvl>
    <w:lvl w:ilvl="2">
      <w:start w:val="1"/>
      <w:numFmt w:val="decimal"/>
      <w:pStyle w:val="Heading3"/>
      <w:lvlText w:val="%1.%2.%3"/>
      <w:lvlJc w:val="left"/>
      <w:pPr>
        <w:ind w:left="3698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Theme="minorHAnsi" w:hAnsiTheme="minorHAnsi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1B25BF8"/>
    <w:multiLevelType w:val="hybridMultilevel"/>
    <w:tmpl w:val="0CCA0C7E"/>
    <w:lvl w:ilvl="0" w:tplc="F97234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3373691"/>
    <w:multiLevelType w:val="hybridMultilevel"/>
    <w:tmpl w:val="47AE57C6"/>
    <w:lvl w:ilvl="0" w:tplc="B21EA730">
      <w:start w:val="3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D61F3D"/>
    <w:multiLevelType w:val="multilevel"/>
    <w:tmpl w:val="C24C7B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2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8" w:hanging="1440"/>
      </w:pPr>
      <w:rPr>
        <w:rFonts w:hint="default"/>
      </w:rPr>
    </w:lvl>
  </w:abstractNum>
  <w:abstractNum w:abstractNumId="14" w15:restartNumberingAfterBreak="0">
    <w:nsid w:val="2CD357B4"/>
    <w:multiLevelType w:val="hybridMultilevel"/>
    <w:tmpl w:val="50A2E188"/>
    <w:lvl w:ilvl="0" w:tplc="1574897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CB64B6"/>
    <w:multiLevelType w:val="multilevel"/>
    <w:tmpl w:val="C9020F14"/>
    <w:lvl w:ilvl="0">
      <w:start w:val="4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92" w:hanging="7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36" w:hanging="1800"/>
      </w:pPr>
      <w:rPr>
        <w:rFonts w:hint="default"/>
      </w:rPr>
    </w:lvl>
  </w:abstractNum>
  <w:abstractNum w:abstractNumId="16" w15:restartNumberingAfterBreak="0">
    <w:nsid w:val="2F2860D2"/>
    <w:multiLevelType w:val="hybridMultilevel"/>
    <w:tmpl w:val="3A82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D5FD1"/>
    <w:multiLevelType w:val="hybridMultilevel"/>
    <w:tmpl w:val="06DED582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8" w15:restartNumberingAfterBreak="0">
    <w:nsid w:val="319843CC"/>
    <w:multiLevelType w:val="hybridMultilevel"/>
    <w:tmpl w:val="7B2EF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E35D3D"/>
    <w:multiLevelType w:val="multilevel"/>
    <w:tmpl w:val="4C3AE08A"/>
    <w:lvl w:ilvl="0">
      <w:start w:val="4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7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3B15086"/>
    <w:multiLevelType w:val="hybridMultilevel"/>
    <w:tmpl w:val="FAE48F04"/>
    <w:lvl w:ilvl="0" w:tplc="04090001">
      <w:start w:val="1"/>
      <w:numFmt w:val="bullet"/>
      <w:lvlText w:val=""/>
      <w:lvlJc w:val="left"/>
      <w:pPr>
        <w:ind w:left="99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8" w:hanging="420"/>
      </w:pPr>
      <w:rPr>
        <w:rFonts w:ascii="Wingdings" w:hAnsi="Wingdings" w:hint="default"/>
      </w:rPr>
    </w:lvl>
  </w:abstractNum>
  <w:abstractNum w:abstractNumId="21" w15:restartNumberingAfterBreak="0">
    <w:nsid w:val="340E322C"/>
    <w:multiLevelType w:val="hybridMultilevel"/>
    <w:tmpl w:val="DFD2FE78"/>
    <w:lvl w:ilvl="0" w:tplc="F0FCB36E">
      <w:start w:val="1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018" w:hanging="360"/>
      </w:pPr>
    </w:lvl>
    <w:lvl w:ilvl="2" w:tplc="4809001B" w:tentative="1">
      <w:start w:val="1"/>
      <w:numFmt w:val="lowerRoman"/>
      <w:lvlText w:val="%3."/>
      <w:lvlJc w:val="right"/>
      <w:pPr>
        <w:ind w:left="2738" w:hanging="180"/>
      </w:pPr>
    </w:lvl>
    <w:lvl w:ilvl="3" w:tplc="4809000F" w:tentative="1">
      <w:start w:val="1"/>
      <w:numFmt w:val="decimal"/>
      <w:lvlText w:val="%4."/>
      <w:lvlJc w:val="left"/>
      <w:pPr>
        <w:ind w:left="3458" w:hanging="360"/>
      </w:pPr>
    </w:lvl>
    <w:lvl w:ilvl="4" w:tplc="48090019" w:tentative="1">
      <w:start w:val="1"/>
      <w:numFmt w:val="lowerLetter"/>
      <w:lvlText w:val="%5."/>
      <w:lvlJc w:val="left"/>
      <w:pPr>
        <w:ind w:left="4178" w:hanging="360"/>
      </w:pPr>
    </w:lvl>
    <w:lvl w:ilvl="5" w:tplc="4809001B" w:tentative="1">
      <w:start w:val="1"/>
      <w:numFmt w:val="lowerRoman"/>
      <w:lvlText w:val="%6."/>
      <w:lvlJc w:val="right"/>
      <w:pPr>
        <w:ind w:left="4898" w:hanging="180"/>
      </w:pPr>
    </w:lvl>
    <w:lvl w:ilvl="6" w:tplc="4809000F" w:tentative="1">
      <w:start w:val="1"/>
      <w:numFmt w:val="decimal"/>
      <w:lvlText w:val="%7."/>
      <w:lvlJc w:val="left"/>
      <w:pPr>
        <w:ind w:left="5618" w:hanging="360"/>
      </w:pPr>
    </w:lvl>
    <w:lvl w:ilvl="7" w:tplc="48090019" w:tentative="1">
      <w:start w:val="1"/>
      <w:numFmt w:val="lowerLetter"/>
      <w:lvlText w:val="%8."/>
      <w:lvlJc w:val="left"/>
      <w:pPr>
        <w:ind w:left="6338" w:hanging="360"/>
      </w:pPr>
    </w:lvl>
    <w:lvl w:ilvl="8" w:tplc="48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2" w15:restartNumberingAfterBreak="0">
    <w:nsid w:val="36982D77"/>
    <w:multiLevelType w:val="multilevel"/>
    <w:tmpl w:val="DDD24E1A"/>
    <w:styleLink w:val="Nokia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23" w15:restartNumberingAfterBreak="0">
    <w:nsid w:val="37D346F8"/>
    <w:multiLevelType w:val="hybridMultilevel"/>
    <w:tmpl w:val="B3F65810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4" w15:restartNumberingAfterBreak="0">
    <w:nsid w:val="3865284F"/>
    <w:multiLevelType w:val="hybridMultilevel"/>
    <w:tmpl w:val="21EC9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001135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F51F13"/>
    <w:multiLevelType w:val="multilevel"/>
    <w:tmpl w:val="B42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2F2EF7"/>
    <w:multiLevelType w:val="hybridMultilevel"/>
    <w:tmpl w:val="BF36F4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0D4485"/>
    <w:multiLevelType w:val="hybridMultilevel"/>
    <w:tmpl w:val="D7BA7154"/>
    <w:lvl w:ilvl="0" w:tplc="399C787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A8F1E24"/>
    <w:multiLevelType w:val="multilevel"/>
    <w:tmpl w:val="25B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791608"/>
    <w:multiLevelType w:val="multilevel"/>
    <w:tmpl w:val="5B4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 Light" w:eastAsia="SimSun" w:hAnsi="Calibri Light" w:cs="Calibri Ligh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43119"/>
    <w:multiLevelType w:val="hybridMultilevel"/>
    <w:tmpl w:val="4522B33E"/>
    <w:lvl w:ilvl="0" w:tplc="0809000B">
      <w:start w:val="1"/>
      <w:numFmt w:val="bullet"/>
      <w:lvlText w:val=""/>
      <w:lvlJc w:val="left"/>
      <w:pPr>
        <w:ind w:left="129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2" w15:restartNumberingAfterBreak="0">
    <w:nsid w:val="57F0621E"/>
    <w:multiLevelType w:val="hybridMultilevel"/>
    <w:tmpl w:val="F36AADF4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3" w15:restartNumberingAfterBreak="0">
    <w:nsid w:val="5BC42644"/>
    <w:multiLevelType w:val="hybridMultilevel"/>
    <w:tmpl w:val="EF0662A8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34" w15:restartNumberingAfterBreak="0">
    <w:nsid w:val="5CDB1062"/>
    <w:multiLevelType w:val="hybridMultilevel"/>
    <w:tmpl w:val="B60ECC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213F1"/>
    <w:multiLevelType w:val="hybridMultilevel"/>
    <w:tmpl w:val="6DEC99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92183E"/>
    <w:multiLevelType w:val="hybridMultilevel"/>
    <w:tmpl w:val="97761F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8702EF"/>
    <w:multiLevelType w:val="hybridMultilevel"/>
    <w:tmpl w:val="85F20A0C"/>
    <w:lvl w:ilvl="0" w:tplc="CCE29E12">
      <w:start w:val="1"/>
      <w:numFmt w:val="bullet"/>
      <w:pStyle w:val="031-Bulleted-List1"/>
      <w:lvlText w:val=""/>
      <w:lvlJc w:val="left"/>
      <w:pPr>
        <w:ind w:left="786" w:hanging="360"/>
      </w:pPr>
      <w:rPr>
        <w:rFonts w:ascii="Symbol" w:hAnsi="Symbol" w:hint="default"/>
        <w:color w:val="001135"/>
        <w:lang w:val="de-DE"/>
      </w:rPr>
    </w:lvl>
    <w:lvl w:ilvl="1" w:tplc="03E6F064">
      <w:start w:val="1"/>
      <w:numFmt w:val="bullet"/>
      <w:lvlText w:val="o"/>
      <w:lvlJc w:val="left"/>
      <w:pPr>
        <w:tabs>
          <w:tab w:val="num" w:pos="2546"/>
        </w:tabs>
        <w:ind w:left="2546" w:hanging="360"/>
      </w:pPr>
      <w:rPr>
        <w:rFonts w:ascii="Courier New" w:hAnsi="Courier New" w:hint="default"/>
      </w:rPr>
    </w:lvl>
    <w:lvl w:ilvl="2" w:tplc="C70CB8AA" w:tentative="1">
      <w:start w:val="1"/>
      <w:numFmt w:val="bullet"/>
      <w:lvlText w:val=""/>
      <w:lvlJc w:val="left"/>
      <w:pPr>
        <w:tabs>
          <w:tab w:val="num" w:pos="3266"/>
        </w:tabs>
        <w:ind w:left="3266" w:hanging="360"/>
      </w:pPr>
      <w:rPr>
        <w:rFonts w:ascii="Wingdings" w:hAnsi="Wingdings" w:hint="default"/>
      </w:rPr>
    </w:lvl>
    <w:lvl w:ilvl="3" w:tplc="01185450" w:tentative="1">
      <w:start w:val="1"/>
      <w:numFmt w:val="bullet"/>
      <w:lvlText w:val=""/>
      <w:lvlJc w:val="left"/>
      <w:pPr>
        <w:tabs>
          <w:tab w:val="num" w:pos="3986"/>
        </w:tabs>
        <w:ind w:left="3986" w:hanging="360"/>
      </w:pPr>
      <w:rPr>
        <w:rFonts w:ascii="Symbol" w:hAnsi="Symbol" w:hint="default"/>
      </w:rPr>
    </w:lvl>
    <w:lvl w:ilvl="4" w:tplc="0A245CD2" w:tentative="1">
      <w:start w:val="1"/>
      <w:numFmt w:val="bullet"/>
      <w:lvlText w:val="o"/>
      <w:lvlJc w:val="left"/>
      <w:pPr>
        <w:tabs>
          <w:tab w:val="num" w:pos="4706"/>
        </w:tabs>
        <w:ind w:left="4706" w:hanging="360"/>
      </w:pPr>
      <w:rPr>
        <w:rFonts w:ascii="Courier New" w:hAnsi="Courier New" w:hint="default"/>
      </w:rPr>
    </w:lvl>
    <w:lvl w:ilvl="5" w:tplc="7C2E5C16" w:tentative="1">
      <w:start w:val="1"/>
      <w:numFmt w:val="bullet"/>
      <w:lvlText w:val=""/>
      <w:lvlJc w:val="left"/>
      <w:pPr>
        <w:tabs>
          <w:tab w:val="num" w:pos="5426"/>
        </w:tabs>
        <w:ind w:left="5426" w:hanging="360"/>
      </w:pPr>
      <w:rPr>
        <w:rFonts w:ascii="Wingdings" w:hAnsi="Wingdings" w:hint="default"/>
      </w:rPr>
    </w:lvl>
    <w:lvl w:ilvl="6" w:tplc="40102A20" w:tentative="1">
      <w:start w:val="1"/>
      <w:numFmt w:val="bullet"/>
      <w:lvlText w:val=""/>
      <w:lvlJc w:val="left"/>
      <w:pPr>
        <w:tabs>
          <w:tab w:val="num" w:pos="6146"/>
        </w:tabs>
        <w:ind w:left="6146" w:hanging="360"/>
      </w:pPr>
      <w:rPr>
        <w:rFonts w:ascii="Symbol" w:hAnsi="Symbol" w:hint="default"/>
      </w:rPr>
    </w:lvl>
    <w:lvl w:ilvl="7" w:tplc="5D783B7E" w:tentative="1">
      <w:start w:val="1"/>
      <w:numFmt w:val="bullet"/>
      <w:lvlText w:val="o"/>
      <w:lvlJc w:val="left"/>
      <w:pPr>
        <w:tabs>
          <w:tab w:val="num" w:pos="6866"/>
        </w:tabs>
        <w:ind w:left="6866" w:hanging="360"/>
      </w:pPr>
      <w:rPr>
        <w:rFonts w:ascii="Courier New" w:hAnsi="Courier New" w:hint="default"/>
      </w:rPr>
    </w:lvl>
    <w:lvl w:ilvl="8" w:tplc="A3B01E52" w:tentative="1">
      <w:start w:val="1"/>
      <w:numFmt w:val="bullet"/>
      <w:lvlText w:val=""/>
      <w:lvlJc w:val="left"/>
      <w:pPr>
        <w:tabs>
          <w:tab w:val="num" w:pos="7586"/>
        </w:tabs>
        <w:ind w:left="7586" w:hanging="360"/>
      </w:pPr>
      <w:rPr>
        <w:rFonts w:ascii="Wingdings" w:hAnsi="Wingdings" w:hint="default"/>
      </w:rPr>
    </w:lvl>
  </w:abstractNum>
  <w:abstractNum w:abstractNumId="38" w15:restartNumberingAfterBreak="0">
    <w:nsid w:val="68AD7632"/>
    <w:multiLevelType w:val="hybridMultilevel"/>
    <w:tmpl w:val="B04A99E8"/>
    <w:lvl w:ilvl="0" w:tplc="9CF28F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A9D469C"/>
    <w:multiLevelType w:val="hybridMultilevel"/>
    <w:tmpl w:val="001A3218"/>
    <w:lvl w:ilvl="0" w:tplc="08090001">
      <w:start w:val="1"/>
      <w:numFmt w:val="bullet"/>
      <w:lvlText w:val=""/>
      <w:lvlJc w:val="left"/>
      <w:pPr>
        <w:ind w:left="3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40" w15:restartNumberingAfterBreak="0">
    <w:nsid w:val="6BB85131"/>
    <w:multiLevelType w:val="hybridMultilevel"/>
    <w:tmpl w:val="FA320C18"/>
    <w:lvl w:ilvl="0" w:tplc="F0FCB36E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58" w:hanging="360"/>
      </w:pPr>
    </w:lvl>
    <w:lvl w:ilvl="2" w:tplc="4809001B" w:tentative="1">
      <w:start w:val="1"/>
      <w:numFmt w:val="lowerRoman"/>
      <w:lvlText w:val="%3."/>
      <w:lvlJc w:val="right"/>
      <w:pPr>
        <w:ind w:left="2378" w:hanging="180"/>
      </w:pPr>
    </w:lvl>
    <w:lvl w:ilvl="3" w:tplc="4809000F" w:tentative="1">
      <w:start w:val="1"/>
      <w:numFmt w:val="decimal"/>
      <w:lvlText w:val="%4."/>
      <w:lvlJc w:val="left"/>
      <w:pPr>
        <w:ind w:left="3098" w:hanging="360"/>
      </w:pPr>
    </w:lvl>
    <w:lvl w:ilvl="4" w:tplc="48090019" w:tentative="1">
      <w:start w:val="1"/>
      <w:numFmt w:val="lowerLetter"/>
      <w:lvlText w:val="%5."/>
      <w:lvlJc w:val="left"/>
      <w:pPr>
        <w:ind w:left="3818" w:hanging="360"/>
      </w:pPr>
    </w:lvl>
    <w:lvl w:ilvl="5" w:tplc="4809001B" w:tentative="1">
      <w:start w:val="1"/>
      <w:numFmt w:val="lowerRoman"/>
      <w:lvlText w:val="%6."/>
      <w:lvlJc w:val="right"/>
      <w:pPr>
        <w:ind w:left="4538" w:hanging="180"/>
      </w:pPr>
    </w:lvl>
    <w:lvl w:ilvl="6" w:tplc="4809000F" w:tentative="1">
      <w:start w:val="1"/>
      <w:numFmt w:val="decimal"/>
      <w:lvlText w:val="%7."/>
      <w:lvlJc w:val="left"/>
      <w:pPr>
        <w:ind w:left="5258" w:hanging="360"/>
      </w:pPr>
    </w:lvl>
    <w:lvl w:ilvl="7" w:tplc="48090019" w:tentative="1">
      <w:start w:val="1"/>
      <w:numFmt w:val="lowerLetter"/>
      <w:lvlText w:val="%8."/>
      <w:lvlJc w:val="left"/>
      <w:pPr>
        <w:ind w:left="5978" w:hanging="360"/>
      </w:pPr>
    </w:lvl>
    <w:lvl w:ilvl="8" w:tplc="48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1" w15:restartNumberingAfterBreak="0">
    <w:nsid w:val="6C9C6B8E"/>
    <w:multiLevelType w:val="hybridMultilevel"/>
    <w:tmpl w:val="D5A6ECA2"/>
    <w:lvl w:ilvl="0" w:tplc="4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CA6322"/>
    <w:multiLevelType w:val="multilevel"/>
    <w:tmpl w:val="985EE848"/>
    <w:lvl w:ilvl="0">
      <w:start w:val="4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42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56" w:hanging="1800"/>
      </w:pPr>
      <w:rPr>
        <w:rFonts w:hint="default"/>
      </w:rPr>
    </w:lvl>
  </w:abstractNum>
  <w:abstractNum w:abstractNumId="43" w15:restartNumberingAfterBreak="0">
    <w:nsid w:val="77F25774"/>
    <w:multiLevelType w:val="hybridMultilevel"/>
    <w:tmpl w:val="F45AA99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E546D2"/>
    <w:multiLevelType w:val="hybridMultilevel"/>
    <w:tmpl w:val="AE28E1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1024B4">
      <w:numFmt w:val="bullet"/>
      <w:lvlText w:val="-"/>
      <w:lvlJc w:val="left"/>
      <w:pPr>
        <w:ind w:left="2160" w:hanging="360"/>
      </w:pPr>
      <w:rPr>
        <w:rFonts w:ascii="Nokia Pure Text Light" w:eastAsia="SimSun" w:hAnsi="Nokia Pure Text Light" w:cs="Nokia Pure Text Light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218FF"/>
    <w:multiLevelType w:val="hybridMultilevel"/>
    <w:tmpl w:val="CF406E3C"/>
    <w:lvl w:ilvl="0" w:tplc="2E2478E8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6" w15:restartNumberingAfterBreak="0">
    <w:nsid w:val="7BA8275E"/>
    <w:multiLevelType w:val="hybridMultilevel"/>
    <w:tmpl w:val="D5EAFD8A"/>
    <w:lvl w:ilvl="0" w:tplc="2CBCA386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num w:numId="1" w16cid:durableId="1084886278">
    <w:abstractNumId w:val="22"/>
  </w:num>
  <w:num w:numId="2" w16cid:durableId="531502223">
    <w:abstractNumId w:val="25"/>
  </w:num>
  <w:num w:numId="3" w16cid:durableId="1104573337">
    <w:abstractNumId w:val="10"/>
  </w:num>
  <w:num w:numId="4" w16cid:durableId="1016347911">
    <w:abstractNumId w:val="0"/>
  </w:num>
  <w:num w:numId="5" w16cid:durableId="1989817073">
    <w:abstractNumId w:val="37"/>
  </w:num>
  <w:num w:numId="6" w16cid:durableId="662705853">
    <w:abstractNumId w:val="23"/>
  </w:num>
  <w:num w:numId="7" w16cid:durableId="1947879970">
    <w:abstractNumId w:val="44"/>
  </w:num>
  <w:num w:numId="8" w16cid:durableId="295138688">
    <w:abstractNumId w:val="32"/>
  </w:num>
  <w:num w:numId="9" w16cid:durableId="955256994">
    <w:abstractNumId w:val="17"/>
  </w:num>
  <w:num w:numId="10" w16cid:durableId="1971785604">
    <w:abstractNumId w:val="7"/>
  </w:num>
  <w:num w:numId="11" w16cid:durableId="996953060">
    <w:abstractNumId w:val="40"/>
  </w:num>
  <w:num w:numId="12" w16cid:durableId="1543789312">
    <w:abstractNumId w:val="21"/>
  </w:num>
  <w:num w:numId="13" w16cid:durableId="393621822">
    <w:abstractNumId w:val="5"/>
  </w:num>
  <w:num w:numId="14" w16cid:durableId="590089281">
    <w:abstractNumId w:val="45"/>
  </w:num>
  <w:num w:numId="15" w16cid:durableId="1578709857">
    <w:abstractNumId w:val="13"/>
  </w:num>
  <w:num w:numId="16" w16cid:durableId="1700738183">
    <w:abstractNumId w:val="18"/>
  </w:num>
  <w:num w:numId="17" w16cid:durableId="334236208">
    <w:abstractNumId w:val="12"/>
  </w:num>
  <w:num w:numId="18" w16cid:durableId="19717445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7188491">
    <w:abstractNumId w:val="46"/>
  </w:num>
  <w:num w:numId="20" w16cid:durableId="1815826350">
    <w:abstractNumId w:val="8"/>
  </w:num>
  <w:num w:numId="21" w16cid:durableId="1349797469">
    <w:abstractNumId w:val="20"/>
  </w:num>
  <w:num w:numId="22" w16cid:durableId="474219346">
    <w:abstractNumId w:val="28"/>
  </w:num>
  <w:num w:numId="23" w16cid:durableId="1080063493">
    <w:abstractNumId w:val="11"/>
  </w:num>
  <w:num w:numId="24" w16cid:durableId="1296333370">
    <w:abstractNumId w:val="4"/>
  </w:num>
  <w:num w:numId="25" w16cid:durableId="124200643">
    <w:abstractNumId w:val="38"/>
  </w:num>
  <w:num w:numId="26" w16cid:durableId="824125122">
    <w:abstractNumId w:val="14"/>
  </w:num>
  <w:num w:numId="27" w16cid:durableId="2038770145">
    <w:abstractNumId w:val="35"/>
  </w:num>
  <w:num w:numId="28" w16cid:durableId="1917014780">
    <w:abstractNumId w:val="30"/>
  </w:num>
  <w:num w:numId="29" w16cid:durableId="1542479348">
    <w:abstractNumId w:val="42"/>
  </w:num>
  <w:num w:numId="30" w16cid:durableId="1308129392">
    <w:abstractNumId w:val="19"/>
  </w:num>
  <w:num w:numId="31" w16cid:durableId="349375370">
    <w:abstractNumId w:val="33"/>
  </w:num>
  <w:num w:numId="32" w16cid:durableId="649753754">
    <w:abstractNumId w:val="9"/>
  </w:num>
  <w:num w:numId="33" w16cid:durableId="1466465585">
    <w:abstractNumId w:val="15"/>
  </w:num>
  <w:num w:numId="34" w16cid:durableId="1771273179">
    <w:abstractNumId w:val="2"/>
  </w:num>
  <w:num w:numId="35" w16cid:durableId="2067871746">
    <w:abstractNumId w:val="27"/>
  </w:num>
  <w:num w:numId="36" w16cid:durableId="1094088556">
    <w:abstractNumId w:val="24"/>
  </w:num>
  <w:num w:numId="37" w16cid:durableId="1569533882">
    <w:abstractNumId w:val="16"/>
  </w:num>
  <w:num w:numId="38" w16cid:durableId="2143497610">
    <w:abstractNumId w:val="29"/>
  </w:num>
  <w:num w:numId="39" w16cid:durableId="1748653551">
    <w:abstractNumId w:val="26"/>
  </w:num>
  <w:num w:numId="40" w16cid:durableId="1042166994">
    <w:abstractNumId w:val="3"/>
  </w:num>
  <w:num w:numId="41" w16cid:durableId="1365134896">
    <w:abstractNumId w:val="6"/>
  </w:num>
  <w:num w:numId="42" w16cid:durableId="1128739803">
    <w:abstractNumId w:val="10"/>
  </w:num>
  <w:num w:numId="43" w16cid:durableId="89158722">
    <w:abstractNumId w:val="10"/>
  </w:num>
  <w:num w:numId="44" w16cid:durableId="2056005930">
    <w:abstractNumId w:val="43"/>
  </w:num>
  <w:num w:numId="45" w16cid:durableId="1598177813">
    <w:abstractNumId w:val="34"/>
  </w:num>
  <w:num w:numId="46" w16cid:durableId="192814404">
    <w:abstractNumId w:val="39"/>
  </w:num>
  <w:num w:numId="47" w16cid:durableId="1794519158">
    <w:abstractNumId w:val="36"/>
  </w:num>
  <w:num w:numId="48" w16cid:durableId="367334940">
    <w:abstractNumId w:val="41"/>
  </w:num>
  <w:num w:numId="49" w16cid:durableId="1272972725">
    <w:abstractNumId w:val="31"/>
  </w:num>
  <w:num w:numId="50" w16cid:durableId="1985500755">
    <w:abstractNumId w:val="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74"/>
    <w:rsid w:val="000001E8"/>
    <w:rsid w:val="000002E8"/>
    <w:rsid w:val="00000858"/>
    <w:rsid w:val="00001351"/>
    <w:rsid w:val="000013B2"/>
    <w:rsid w:val="00002090"/>
    <w:rsid w:val="00002E2A"/>
    <w:rsid w:val="00003031"/>
    <w:rsid w:val="00004992"/>
    <w:rsid w:val="0000513C"/>
    <w:rsid w:val="00005872"/>
    <w:rsid w:val="00005B82"/>
    <w:rsid w:val="0000621C"/>
    <w:rsid w:val="00006278"/>
    <w:rsid w:val="00006F70"/>
    <w:rsid w:val="000075A3"/>
    <w:rsid w:val="000076A5"/>
    <w:rsid w:val="00007C1F"/>
    <w:rsid w:val="000104AA"/>
    <w:rsid w:val="000117E9"/>
    <w:rsid w:val="00011928"/>
    <w:rsid w:val="00011D73"/>
    <w:rsid w:val="0001236A"/>
    <w:rsid w:val="00012804"/>
    <w:rsid w:val="0001386F"/>
    <w:rsid w:val="00013F3B"/>
    <w:rsid w:val="00014110"/>
    <w:rsid w:val="00014702"/>
    <w:rsid w:val="00014802"/>
    <w:rsid w:val="00014BFC"/>
    <w:rsid w:val="00014E40"/>
    <w:rsid w:val="00015694"/>
    <w:rsid w:val="00015C51"/>
    <w:rsid w:val="00016957"/>
    <w:rsid w:val="00016B17"/>
    <w:rsid w:val="0001745A"/>
    <w:rsid w:val="000175A9"/>
    <w:rsid w:val="000203A6"/>
    <w:rsid w:val="00020AED"/>
    <w:rsid w:val="00021B55"/>
    <w:rsid w:val="00021B65"/>
    <w:rsid w:val="00021E24"/>
    <w:rsid w:val="0002218F"/>
    <w:rsid w:val="000237C6"/>
    <w:rsid w:val="00023995"/>
    <w:rsid w:val="00023E83"/>
    <w:rsid w:val="00023FAD"/>
    <w:rsid w:val="0002405E"/>
    <w:rsid w:val="0002470E"/>
    <w:rsid w:val="00024DB2"/>
    <w:rsid w:val="000251BF"/>
    <w:rsid w:val="00025779"/>
    <w:rsid w:val="00026947"/>
    <w:rsid w:val="00026B87"/>
    <w:rsid w:val="00026DA0"/>
    <w:rsid w:val="000274FF"/>
    <w:rsid w:val="00027647"/>
    <w:rsid w:val="00027A2D"/>
    <w:rsid w:val="00027B15"/>
    <w:rsid w:val="00027CD1"/>
    <w:rsid w:val="00030510"/>
    <w:rsid w:val="00031239"/>
    <w:rsid w:val="000316A2"/>
    <w:rsid w:val="000321A8"/>
    <w:rsid w:val="00033363"/>
    <w:rsid w:val="000335B4"/>
    <w:rsid w:val="0003488B"/>
    <w:rsid w:val="000356E1"/>
    <w:rsid w:val="00036114"/>
    <w:rsid w:val="00036A4B"/>
    <w:rsid w:val="00036BDE"/>
    <w:rsid w:val="00036C2A"/>
    <w:rsid w:val="00036E05"/>
    <w:rsid w:val="00037993"/>
    <w:rsid w:val="00037F3A"/>
    <w:rsid w:val="000400BD"/>
    <w:rsid w:val="000408F7"/>
    <w:rsid w:val="000411D2"/>
    <w:rsid w:val="000419E5"/>
    <w:rsid w:val="00041E4A"/>
    <w:rsid w:val="00042D1E"/>
    <w:rsid w:val="00042D8D"/>
    <w:rsid w:val="00042F60"/>
    <w:rsid w:val="00043C99"/>
    <w:rsid w:val="000448B9"/>
    <w:rsid w:val="00044A0B"/>
    <w:rsid w:val="0004561F"/>
    <w:rsid w:val="00046665"/>
    <w:rsid w:val="000473E5"/>
    <w:rsid w:val="00047AED"/>
    <w:rsid w:val="00047F9F"/>
    <w:rsid w:val="00047FA0"/>
    <w:rsid w:val="00050073"/>
    <w:rsid w:val="0005125C"/>
    <w:rsid w:val="000514BC"/>
    <w:rsid w:val="000516EC"/>
    <w:rsid w:val="00051DEE"/>
    <w:rsid w:val="00051FAC"/>
    <w:rsid w:val="0005342E"/>
    <w:rsid w:val="000534DD"/>
    <w:rsid w:val="000534FA"/>
    <w:rsid w:val="00053735"/>
    <w:rsid w:val="00053AB4"/>
    <w:rsid w:val="00054506"/>
    <w:rsid w:val="00054941"/>
    <w:rsid w:val="0005514F"/>
    <w:rsid w:val="00056E19"/>
    <w:rsid w:val="00057449"/>
    <w:rsid w:val="00057808"/>
    <w:rsid w:val="00057A2C"/>
    <w:rsid w:val="000621C7"/>
    <w:rsid w:val="000624D4"/>
    <w:rsid w:val="0006357B"/>
    <w:rsid w:val="000637D6"/>
    <w:rsid w:val="00063F60"/>
    <w:rsid w:val="000640A9"/>
    <w:rsid w:val="000644D0"/>
    <w:rsid w:val="000646D9"/>
    <w:rsid w:val="000647C7"/>
    <w:rsid w:val="00065771"/>
    <w:rsid w:val="0006580C"/>
    <w:rsid w:val="00066BC7"/>
    <w:rsid w:val="000706C3"/>
    <w:rsid w:val="00070B2D"/>
    <w:rsid w:val="00070E06"/>
    <w:rsid w:val="00071B26"/>
    <w:rsid w:val="00071B7D"/>
    <w:rsid w:val="000728A0"/>
    <w:rsid w:val="00073012"/>
    <w:rsid w:val="00074AC7"/>
    <w:rsid w:val="000755A2"/>
    <w:rsid w:val="00075BFE"/>
    <w:rsid w:val="000760E6"/>
    <w:rsid w:val="00076488"/>
    <w:rsid w:val="000802A2"/>
    <w:rsid w:val="000802B2"/>
    <w:rsid w:val="000809AA"/>
    <w:rsid w:val="000812C3"/>
    <w:rsid w:val="00082E3B"/>
    <w:rsid w:val="000836F2"/>
    <w:rsid w:val="0008398F"/>
    <w:rsid w:val="00083FA4"/>
    <w:rsid w:val="0008503B"/>
    <w:rsid w:val="00085711"/>
    <w:rsid w:val="0008586F"/>
    <w:rsid w:val="00086B17"/>
    <w:rsid w:val="000878C0"/>
    <w:rsid w:val="0008798E"/>
    <w:rsid w:val="00090965"/>
    <w:rsid w:val="00091131"/>
    <w:rsid w:val="000915CC"/>
    <w:rsid w:val="00091799"/>
    <w:rsid w:val="000917B9"/>
    <w:rsid w:val="00091A54"/>
    <w:rsid w:val="0009336B"/>
    <w:rsid w:val="00093964"/>
    <w:rsid w:val="0009615E"/>
    <w:rsid w:val="0009665C"/>
    <w:rsid w:val="00096C92"/>
    <w:rsid w:val="000973E0"/>
    <w:rsid w:val="000A0204"/>
    <w:rsid w:val="000A055B"/>
    <w:rsid w:val="000A057D"/>
    <w:rsid w:val="000A0EDE"/>
    <w:rsid w:val="000A0FBD"/>
    <w:rsid w:val="000A19EB"/>
    <w:rsid w:val="000A1BBD"/>
    <w:rsid w:val="000A3041"/>
    <w:rsid w:val="000A3D59"/>
    <w:rsid w:val="000A3D64"/>
    <w:rsid w:val="000A401E"/>
    <w:rsid w:val="000A4136"/>
    <w:rsid w:val="000A431E"/>
    <w:rsid w:val="000A451C"/>
    <w:rsid w:val="000A59EF"/>
    <w:rsid w:val="000A610B"/>
    <w:rsid w:val="000A668F"/>
    <w:rsid w:val="000A6EF5"/>
    <w:rsid w:val="000A72FC"/>
    <w:rsid w:val="000A75B4"/>
    <w:rsid w:val="000A78CE"/>
    <w:rsid w:val="000A7C69"/>
    <w:rsid w:val="000B146B"/>
    <w:rsid w:val="000B1C50"/>
    <w:rsid w:val="000B1DE9"/>
    <w:rsid w:val="000B1E90"/>
    <w:rsid w:val="000B3570"/>
    <w:rsid w:val="000B3B0E"/>
    <w:rsid w:val="000B4560"/>
    <w:rsid w:val="000B4566"/>
    <w:rsid w:val="000B45C9"/>
    <w:rsid w:val="000B4AB3"/>
    <w:rsid w:val="000B4B6C"/>
    <w:rsid w:val="000B59F7"/>
    <w:rsid w:val="000B5B7F"/>
    <w:rsid w:val="000B60BE"/>
    <w:rsid w:val="000B67AA"/>
    <w:rsid w:val="000C0A54"/>
    <w:rsid w:val="000C1692"/>
    <w:rsid w:val="000C1AC3"/>
    <w:rsid w:val="000C2D47"/>
    <w:rsid w:val="000C435E"/>
    <w:rsid w:val="000C447B"/>
    <w:rsid w:val="000C60D0"/>
    <w:rsid w:val="000C64BC"/>
    <w:rsid w:val="000C6532"/>
    <w:rsid w:val="000C68F5"/>
    <w:rsid w:val="000C6CB2"/>
    <w:rsid w:val="000C6E5E"/>
    <w:rsid w:val="000C7393"/>
    <w:rsid w:val="000C74EE"/>
    <w:rsid w:val="000C77AE"/>
    <w:rsid w:val="000D008A"/>
    <w:rsid w:val="000D084A"/>
    <w:rsid w:val="000D123B"/>
    <w:rsid w:val="000D1AD9"/>
    <w:rsid w:val="000D2830"/>
    <w:rsid w:val="000D306F"/>
    <w:rsid w:val="000D46DA"/>
    <w:rsid w:val="000D4795"/>
    <w:rsid w:val="000D4E8F"/>
    <w:rsid w:val="000D6977"/>
    <w:rsid w:val="000D6D29"/>
    <w:rsid w:val="000D7928"/>
    <w:rsid w:val="000D7DBB"/>
    <w:rsid w:val="000E0748"/>
    <w:rsid w:val="000E09E8"/>
    <w:rsid w:val="000E12D8"/>
    <w:rsid w:val="000E1EE0"/>
    <w:rsid w:val="000E20F0"/>
    <w:rsid w:val="000E2701"/>
    <w:rsid w:val="000E2F2F"/>
    <w:rsid w:val="000E4028"/>
    <w:rsid w:val="000E5196"/>
    <w:rsid w:val="000E5B9C"/>
    <w:rsid w:val="000E61C9"/>
    <w:rsid w:val="000E65BA"/>
    <w:rsid w:val="000E68F0"/>
    <w:rsid w:val="000E6DA2"/>
    <w:rsid w:val="000E7034"/>
    <w:rsid w:val="000E7848"/>
    <w:rsid w:val="000F152C"/>
    <w:rsid w:val="000F21ED"/>
    <w:rsid w:val="000F48C6"/>
    <w:rsid w:val="000F4EDB"/>
    <w:rsid w:val="000F52C8"/>
    <w:rsid w:val="000F556A"/>
    <w:rsid w:val="000F5ED3"/>
    <w:rsid w:val="000F6C61"/>
    <w:rsid w:val="000F7298"/>
    <w:rsid w:val="000F7403"/>
    <w:rsid w:val="00100D34"/>
    <w:rsid w:val="00101175"/>
    <w:rsid w:val="0010224A"/>
    <w:rsid w:val="00102352"/>
    <w:rsid w:val="001029B9"/>
    <w:rsid w:val="00103399"/>
    <w:rsid w:val="00103BEE"/>
    <w:rsid w:val="001048EB"/>
    <w:rsid w:val="00104AA0"/>
    <w:rsid w:val="00104D85"/>
    <w:rsid w:val="00104F90"/>
    <w:rsid w:val="00105149"/>
    <w:rsid w:val="00105207"/>
    <w:rsid w:val="00106369"/>
    <w:rsid w:val="00106E31"/>
    <w:rsid w:val="001077B0"/>
    <w:rsid w:val="001078A1"/>
    <w:rsid w:val="001107F9"/>
    <w:rsid w:val="001108DB"/>
    <w:rsid w:val="00110AD5"/>
    <w:rsid w:val="00111203"/>
    <w:rsid w:val="00111A63"/>
    <w:rsid w:val="00111F42"/>
    <w:rsid w:val="00112E67"/>
    <w:rsid w:val="001144C7"/>
    <w:rsid w:val="00117DAB"/>
    <w:rsid w:val="001210BA"/>
    <w:rsid w:val="00121479"/>
    <w:rsid w:val="001217A3"/>
    <w:rsid w:val="00121AD8"/>
    <w:rsid w:val="00122797"/>
    <w:rsid w:val="0012294C"/>
    <w:rsid w:val="00123925"/>
    <w:rsid w:val="00123CE7"/>
    <w:rsid w:val="00124146"/>
    <w:rsid w:val="00124A20"/>
    <w:rsid w:val="00125EDE"/>
    <w:rsid w:val="001300DB"/>
    <w:rsid w:val="00130F2E"/>
    <w:rsid w:val="00131545"/>
    <w:rsid w:val="00131854"/>
    <w:rsid w:val="00131FCC"/>
    <w:rsid w:val="00132661"/>
    <w:rsid w:val="00132E7F"/>
    <w:rsid w:val="001335C1"/>
    <w:rsid w:val="00134C47"/>
    <w:rsid w:val="00134CB1"/>
    <w:rsid w:val="00134DA0"/>
    <w:rsid w:val="001368D2"/>
    <w:rsid w:val="00136D7B"/>
    <w:rsid w:val="0013730D"/>
    <w:rsid w:val="001400EC"/>
    <w:rsid w:val="00142387"/>
    <w:rsid w:val="00142B59"/>
    <w:rsid w:val="00143197"/>
    <w:rsid w:val="00143FAA"/>
    <w:rsid w:val="00144752"/>
    <w:rsid w:val="00144AD9"/>
    <w:rsid w:val="00144C3A"/>
    <w:rsid w:val="00144C51"/>
    <w:rsid w:val="001450BE"/>
    <w:rsid w:val="001455F7"/>
    <w:rsid w:val="0014579F"/>
    <w:rsid w:val="001463A5"/>
    <w:rsid w:val="00146ED9"/>
    <w:rsid w:val="0014703E"/>
    <w:rsid w:val="001505FF"/>
    <w:rsid w:val="00151059"/>
    <w:rsid w:val="00151772"/>
    <w:rsid w:val="00151BDF"/>
    <w:rsid w:val="001525CE"/>
    <w:rsid w:val="00153819"/>
    <w:rsid w:val="00155971"/>
    <w:rsid w:val="00155CDC"/>
    <w:rsid w:val="00156E58"/>
    <w:rsid w:val="00156FE6"/>
    <w:rsid w:val="00157148"/>
    <w:rsid w:val="001604C4"/>
    <w:rsid w:val="00160585"/>
    <w:rsid w:val="0016127A"/>
    <w:rsid w:val="00161DE7"/>
    <w:rsid w:val="00164652"/>
    <w:rsid w:val="00164E44"/>
    <w:rsid w:val="00165124"/>
    <w:rsid w:val="00165252"/>
    <w:rsid w:val="00165B11"/>
    <w:rsid w:val="00167BE7"/>
    <w:rsid w:val="00170863"/>
    <w:rsid w:val="00170C62"/>
    <w:rsid w:val="0017174E"/>
    <w:rsid w:val="0017272A"/>
    <w:rsid w:val="00173B6E"/>
    <w:rsid w:val="00173E53"/>
    <w:rsid w:val="001745BF"/>
    <w:rsid w:val="001754D2"/>
    <w:rsid w:val="00175893"/>
    <w:rsid w:val="001758AE"/>
    <w:rsid w:val="00175E39"/>
    <w:rsid w:val="001772A6"/>
    <w:rsid w:val="0017766D"/>
    <w:rsid w:val="001776E3"/>
    <w:rsid w:val="00177727"/>
    <w:rsid w:val="00177B77"/>
    <w:rsid w:val="00177CC3"/>
    <w:rsid w:val="00180177"/>
    <w:rsid w:val="00180C04"/>
    <w:rsid w:val="00180DAD"/>
    <w:rsid w:val="001812B9"/>
    <w:rsid w:val="00181374"/>
    <w:rsid w:val="00181BF6"/>
    <w:rsid w:val="00181C5B"/>
    <w:rsid w:val="0018287F"/>
    <w:rsid w:val="00182DF0"/>
    <w:rsid w:val="00182FE4"/>
    <w:rsid w:val="00185509"/>
    <w:rsid w:val="001860EC"/>
    <w:rsid w:val="00186FF2"/>
    <w:rsid w:val="001872B9"/>
    <w:rsid w:val="0018793E"/>
    <w:rsid w:val="00187E1F"/>
    <w:rsid w:val="0019003A"/>
    <w:rsid w:val="001904B1"/>
    <w:rsid w:val="001914B1"/>
    <w:rsid w:val="001915D5"/>
    <w:rsid w:val="001917F6"/>
    <w:rsid w:val="00191E49"/>
    <w:rsid w:val="001921E7"/>
    <w:rsid w:val="001926C4"/>
    <w:rsid w:val="00192B95"/>
    <w:rsid w:val="00193351"/>
    <w:rsid w:val="0019389C"/>
    <w:rsid w:val="001943A8"/>
    <w:rsid w:val="00194C9F"/>
    <w:rsid w:val="00195221"/>
    <w:rsid w:val="00196280"/>
    <w:rsid w:val="00196C65"/>
    <w:rsid w:val="001972AB"/>
    <w:rsid w:val="0019787B"/>
    <w:rsid w:val="00197C93"/>
    <w:rsid w:val="00197DE3"/>
    <w:rsid w:val="001A08E2"/>
    <w:rsid w:val="001A0B61"/>
    <w:rsid w:val="001A1F53"/>
    <w:rsid w:val="001A3DC0"/>
    <w:rsid w:val="001A3DFD"/>
    <w:rsid w:val="001A4CB9"/>
    <w:rsid w:val="001A4E0D"/>
    <w:rsid w:val="001A6B91"/>
    <w:rsid w:val="001A6E11"/>
    <w:rsid w:val="001A71DE"/>
    <w:rsid w:val="001B0C6C"/>
    <w:rsid w:val="001B1207"/>
    <w:rsid w:val="001B19DB"/>
    <w:rsid w:val="001B2707"/>
    <w:rsid w:val="001B3247"/>
    <w:rsid w:val="001B36BE"/>
    <w:rsid w:val="001B4BA3"/>
    <w:rsid w:val="001B50A8"/>
    <w:rsid w:val="001B57E5"/>
    <w:rsid w:val="001B5972"/>
    <w:rsid w:val="001B6429"/>
    <w:rsid w:val="001B73C1"/>
    <w:rsid w:val="001B757E"/>
    <w:rsid w:val="001B7AF0"/>
    <w:rsid w:val="001C0A34"/>
    <w:rsid w:val="001C0ABE"/>
    <w:rsid w:val="001C0C29"/>
    <w:rsid w:val="001C0C3A"/>
    <w:rsid w:val="001C1152"/>
    <w:rsid w:val="001C1851"/>
    <w:rsid w:val="001C25C5"/>
    <w:rsid w:val="001C31E4"/>
    <w:rsid w:val="001C3DAC"/>
    <w:rsid w:val="001C547F"/>
    <w:rsid w:val="001C59CA"/>
    <w:rsid w:val="001C5BA9"/>
    <w:rsid w:val="001C5C26"/>
    <w:rsid w:val="001C5C58"/>
    <w:rsid w:val="001C61CC"/>
    <w:rsid w:val="001C6209"/>
    <w:rsid w:val="001C6677"/>
    <w:rsid w:val="001C75DE"/>
    <w:rsid w:val="001C7BEE"/>
    <w:rsid w:val="001D0B0B"/>
    <w:rsid w:val="001D10E6"/>
    <w:rsid w:val="001D199E"/>
    <w:rsid w:val="001D242F"/>
    <w:rsid w:val="001D34CC"/>
    <w:rsid w:val="001D4585"/>
    <w:rsid w:val="001D4B9E"/>
    <w:rsid w:val="001D54AE"/>
    <w:rsid w:val="001D5B37"/>
    <w:rsid w:val="001D6BA3"/>
    <w:rsid w:val="001D6C1D"/>
    <w:rsid w:val="001D6D71"/>
    <w:rsid w:val="001D7395"/>
    <w:rsid w:val="001D7B40"/>
    <w:rsid w:val="001D7EA0"/>
    <w:rsid w:val="001D7FC5"/>
    <w:rsid w:val="001E0262"/>
    <w:rsid w:val="001E0E6F"/>
    <w:rsid w:val="001E0FCF"/>
    <w:rsid w:val="001E1AB6"/>
    <w:rsid w:val="001E1BE6"/>
    <w:rsid w:val="001E34C4"/>
    <w:rsid w:val="001E3943"/>
    <w:rsid w:val="001E3AFD"/>
    <w:rsid w:val="001E4A5C"/>
    <w:rsid w:val="001E53BD"/>
    <w:rsid w:val="001E5757"/>
    <w:rsid w:val="001E57FE"/>
    <w:rsid w:val="001E5C6D"/>
    <w:rsid w:val="001E5CE2"/>
    <w:rsid w:val="001E6328"/>
    <w:rsid w:val="001E667C"/>
    <w:rsid w:val="001E6735"/>
    <w:rsid w:val="001E691D"/>
    <w:rsid w:val="001E6B40"/>
    <w:rsid w:val="001F0516"/>
    <w:rsid w:val="001F08BA"/>
    <w:rsid w:val="001F0B6D"/>
    <w:rsid w:val="001F0C08"/>
    <w:rsid w:val="001F0D62"/>
    <w:rsid w:val="001F133C"/>
    <w:rsid w:val="001F2E2B"/>
    <w:rsid w:val="001F3456"/>
    <w:rsid w:val="001F36D2"/>
    <w:rsid w:val="001F3EEE"/>
    <w:rsid w:val="001F4329"/>
    <w:rsid w:val="001F47D5"/>
    <w:rsid w:val="001F4B3A"/>
    <w:rsid w:val="001F51AE"/>
    <w:rsid w:val="001F5206"/>
    <w:rsid w:val="001F5F8F"/>
    <w:rsid w:val="001F6DF9"/>
    <w:rsid w:val="001F70A1"/>
    <w:rsid w:val="00200853"/>
    <w:rsid w:val="00203628"/>
    <w:rsid w:val="00203771"/>
    <w:rsid w:val="00203C1E"/>
    <w:rsid w:val="00203D51"/>
    <w:rsid w:val="00203FD6"/>
    <w:rsid w:val="00205413"/>
    <w:rsid w:val="00205AA0"/>
    <w:rsid w:val="00205B14"/>
    <w:rsid w:val="00205F03"/>
    <w:rsid w:val="0020622C"/>
    <w:rsid w:val="002063C9"/>
    <w:rsid w:val="00206802"/>
    <w:rsid w:val="002069A0"/>
    <w:rsid w:val="00206A9D"/>
    <w:rsid w:val="002078E5"/>
    <w:rsid w:val="00207C5B"/>
    <w:rsid w:val="002104B9"/>
    <w:rsid w:val="00210533"/>
    <w:rsid w:val="002115B9"/>
    <w:rsid w:val="00213041"/>
    <w:rsid w:val="002142F1"/>
    <w:rsid w:val="0021444A"/>
    <w:rsid w:val="0021546F"/>
    <w:rsid w:val="00215815"/>
    <w:rsid w:val="002160B8"/>
    <w:rsid w:val="00216310"/>
    <w:rsid w:val="00216528"/>
    <w:rsid w:val="00216750"/>
    <w:rsid w:val="00216D67"/>
    <w:rsid w:val="0021759F"/>
    <w:rsid w:val="00217B6C"/>
    <w:rsid w:val="00217D3C"/>
    <w:rsid w:val="00220121"/>
    <w:rsid w:val="00221865"/>
    <w:rsid w:val="00222F69"/>
    <w:rsid w:val="002237D6"/>
    <w:rsid w:val="002239C9"/>
    <w:rsid w:val="002244AB"/>
    <w:rsid w:val="00224C97"/>
    <w:rsid w:val="00224E0E"/>
    <w:rsid w:val="0022684C"/>
    <w:rsid w:val="00227832"/>
    <w:rsid w:val="00227B5A"/>
    <w:rsid w:val="00230A68"/>
    <w:rsid w:val="00230BA6"/>
    <w:rsid w:val="0023115F"/>
    <w:rsid w:val="00231367"/>
    <w:rsid w:val="002321AF"/>
    <w:rsid w:val="0023278C"/>
    <w:rsid w:val="002329DF"/>
    <w:rsid w:val="00232AEC"/>
    <w:rsid w:val="00232D40"/>
    <w:rsid w:val="00233883"/>
    <w:rsid w:val="00234727"/>
    <w:rsid w:val="00235527"/>
    <w:rsid w:val="002356A6"/>
    <w:rsid w:val="00235BE1"/>
    <w:rsid w:val="0023607E"/>
    <w:rsid w:val="00236319"/>
    <w:rsid w:val="0023725D"/>
    <w:rsid w:val="0024067E"/>
    <w:rsid w:val="002416AB"/>
    <w:rsid w:val="00241ADF"/>
    <w:rsid w:val="0024262A"/>
    <w:rsid w:val="00242708"/>
    <w:rsid w:val="00242DC6"/>
    <w:rsid w:val="00244864"/>
    <w:rsid w:val="002452BB"/>
    <w:rsid w:val="002460F6"/>
    <w:rsid w:val="00246401"/>
    <w:rsid w:val="0024642F"/>
    <w:rsid w:val="00246853"/>
    <w:rsid w:val="00247556"/>
    <w:rsid w:val="00247DEF"/>
    <w:rsid w:val="002500AF"/>
    <w:rsid w:val="00250CDA"/>
    <w:rsid w:val="00250D0C"/>
    <w:rsid w:val="00250D11"/>
    <w:rsid w:val="00250D51"/>
    <w:rsid w:val="0025194C"/>
    <w:rsid w:val="00252C9C"/>
    <w:rsid w:val="002530F9"/>
    <w:rsid w:val="0025319E"/>
    <w:rsid w:val="0025356D"/>
    <w:rsid w:val="00253F45"/>
    <w:rsid w:val="00254822"/>
    <w:rsid w:val="00256C5B"/>
    <w:rsid w:val="00257C64"/>
    <w:rsid w:val="00260629"/>
    <w:rsid w:val="00260932"/>
    <w:rsid w:val="00261274"/>
    <w:rsid w:val="002617E7"/>
    <w:rsid w:val="00262D24"/>
    <w:rsid w:val="0026307A"/>
    <w:rsid w:val="002644F9"/>
    <w:rsid w:val="00264781"/>
    <w:rsid w:val="00264A89"/>
    <w:rsid w:val="00265142"/>
    <w:rsid w:val="00266386"/>
    <w:rsid w:val="0027084E"/>
    <w:rsid w:val="00272416"/>
    <w:rsid w:val="002726BC"/>
    <w:rsid w:val="00272E47"/>
    <w:rsid w:val="002731C2"/>
    <w:rsid w:val="00273FBA"/>
    <w:rsid w:val="00274555"/>
    <w:rsid w:val="00274735"/>
    <w:rsid w:val="002749AF"/>
    <w:rsid w:val="002754A9"/>
    <w:rsid w:val="00275D65"/>
    <w:rsid w:val="00276C91"/>
    <w:rsid w:val="00280428"/>
    <w:rsid w:val="00280D59"/>
    <w:rsid w:val="0028123B"/>
    <w:rsid w:val="00281439"/>
    <w:rsid w:val="00283176"/>
    <w:rsid w:val="00283AF7"/>
    <w:rsid w:val="00283CBA"/>
    <w:rsid w:val="0028445E"/>
    <w:rsid w:val="002847D5"/>
    <w:rsid w:val="00284D4F"/>
    <w:rsid w:val="00285429"/>
    <w:rsid w:val="00285EF2"/>
    <w:rsid w:val="00286E6B"/>
    <w:rsid w:val="002871D9"/>
    <w:rsid w:val="00287674"/>
    <w:rsid w:val="0029085A"/>
    <w:rsid w:val="00290E58"/>
    <w:rsid w:val="002914DB"/>
    <w:rsid w:val="00291D80"/>
    <w:rsid w:val="00291EBC"/>
    <w:rsid w:val="002941D5"/>
    <w:rsid w:val="00294421"/>
    <w:rsid w:val="0029445C"/>
    <w:rsid w:val="002945F6"/>
    <w:rsid w:val="00294FDA"/>
    <w:rsid w:val="002955A9"/>
    <w:rsid w:val="0029595F"/>
    <w:rsid w:val="00295E8E"/>
    <w:rsid w:val="00295FF9"/>
    <w:rsid w:val="002967CF"/>
    <w:rsid w:val="00296896"/>
    <w:rsid w:val="00296D90"/>
    <w:rsid w:val="002A0120"/>
    <w:rsid w:val="002A09D8"/>
    <w:rsid w:val="002A130E"/>
    <w:rsid w:val="002A1BAE"/>
    <w:rsid w:val="002A1D00"/>
    <w:rsid w:val="002A1F99"/>
    <w:rsid w:val="002A2AC7"/>
    <w:rsid w:val="002A2C29"/>
    <w:rsid w:val="002A3A8F"/>
    <w:rsid w:val="002A483E"/>
    <w:rsid w:val="002A5022"/>
    <w:rsid w:val="002A6599"/>
    <w:rsid w:val="002A6BF0"/>
    <w:rsid w:val="002B015F"/>
    <w:rsid w:val="002B0934"/>
    <w:rsid w:val="002B09FB"/>
    <w:rsid w:val="002B0C0A"/>
    <w:rsid w:val="002B1EA5"/>
    <w:rsid w:val="002B2ED0"/>
    <w:rsid w:val="002B3249"/>
    <w:rsid w:val="002B3A3A"/>
    <w:rsid w:val="002B3B20"/>
    <w:rsid w:val="002B3E6E"/>
    <w:rsid w:val="002B53D3"/>
    <w:rsid w:val="002B5827"/>
    <w:rsid w:val="002B5902"/>
    <w:rsid w:val="002B63B7"/>
    <w:rsid w:val="002B6844"/>
    <w:rsid w:val="002C051B"/>
    <w:rsid w:val="002C0BC7"/>
    <w:rsid w:val="002C0DBD"/>
    <w:rsid w:val="002C1404"/>
    <w:rsid w:val="002C1A61"/>
    <w:rsid w:val="002C1F82"/>
    <w:rsid w:val="002C3529"/>
    <w:rsid w:val="002C35F3"/>
    <w:rsid w:val="002C36CF"/>
    <w:rsid w:val="002C4235"/>
    <w:rsid w:val="002C48CE"/>
    <w:rsid w:val="002C4D3F"/>
    <w:rsid w:val="002C5161"/>
    <w:rsid w:val="002C520F"/>
    <w:rsid w:val="002C5592"/>
    <w:rsid w:val="002C5B7C"/>
    <w:rsid w:val="002C6241"/>
    <w:rsid w:val="002D06E5"/>
    <w:rsid w:val="002D2112"/>
    <w:rsid w:val="002D21B2"/>
    <w:rsid w:val="002D2DCF"/>
    <w:rsid w:val="002D303B"/>
    <w:rsid w:val="002D342D"/>
    <w:rsid w:val="002D47AC"/>
    <w:rsid w:val="002D5AF5"/>
    <w:rsid w:val="002D6AA4"/>
    <w:rsid w:val="002D71FE"/>
    <w:rsid w:val="002D7A5B"/>
    <w:rsid w:val="002D7E17"/>
    <w:rsid w:val="002E11A5"/>
    <w:rsid w:val="002E1E5B"/>
    <w:rsid w:val="002E233A"/>
    <w:rsid w:val="002E2F85"/>
    <w:rsid w:val="002E3767"/>
    <w:rsid w:val="002E3B03"/>
    <w:rsid w:val="002E4111"/>
    <w:rsid w:val="002E47E6"/>
    <w:rsid w:val="002E54B0"/>
    <w:rsid w:val="002E6666"/>
    <w:rsid w:val="002E709D"/>
    <w:rsid w:val="002F066B"/>
    <w:rsid w:val="002F0A54"/>
    <w:rsid w:val="002F1840"/>
    <w:rsid w:val="002F2297"/>
    <w:rsid w:val="002F2360"/>
    <w:rsid w:val="002F2E83"/>
    <w:rsid w:val="002F3E25"/>
    <w:rsid w:val="002F3FB2"/>
    <w:rsid w:val="002F4F2E"/>
    <w:rsid w:val="002F4F4E"/>
    <w:rsid w:val="002F536A"/>
    <w:rsid w:val="002F54FA"/>
    <w:rsid w:val="003003C1"/>
    <w:rsid w:val="00301E61"/>
    <w:rsid w:val="00302016"/>
    <w:rsid w:val="0030232A"/>
    <w:rsid w:val="00302FA0"/>
    <w:rsid w:val="00304ACE"/>
    <w:rsid w:val="00304FD8"/>
    <w:rsid w:val="00305CE0"/>
    <w:rsid w:val="00310646"/>
    <w:rsid w:val="003115EB"/>
    <w:rsid w:val="003118B9"/>
    <w:rsid w:val="00311943"/>
    <w:rsid w:val="00311C4C"/>
    <w:rsid w:val="00312036"/>
    <w:rsid w:val="003124AE"/>
    <w:rsid w:val="00312F0C"/>
    <w:rsid w:val="00313014"/>
    <w:rsid w:val="003137D9"/>
    <w:rsid w:val="003138A6"/>
    <w:rsid w:val="00313A26"/>
    <w:rsid w:val="00314476"/>
    <w:rsid w:val="0031522B"/>
    <w:rsid w:val="00315C0A"/>
    <w:rsid w:val="003169E6"/>
    <w:rsid w:val="00316BA6"/>
    <w:rsid w:val="00317091"/>
    <w:rsid w:val="00317897"/>
    <w:rsid w:val="003178A8"/>
    <w:rsid w:val="00317F2A"/>
    <w:rsid w:val="00317FA0"/>
    <w:rsid w:val="00320E2B"/>
    <w:rsid w:val="00320F77"/>
    <w:rsid w:val="003214A8"/>
    <w:rsid w:val="00321613"/>
    <w:rsid w:val="00321A5C"/>
    <w:rsid w:val="00321C4B"/>
    <w:rsid w:val="0032256C"/>
    <w:rsid w:val="00322E17"/>
    <w:rsid w:val="00323B76"/>
    <w:rsid w:val="00324A19"/>
    <w:rsid w:val="00324CED"/>
    <w:rsid w:val="0032575C"/>
    <w:rsid w:val="00325936"/>
    <w:rsid w:val="00327099"/>
    <w:rsid w:val="00330510"/>
    <w:rsid w:val="00331311"/>
    <w:rsid w:val="003319D5"/>
    <w:rsid w:val="00331AFB"/>
    <w:rsid w:val="00331F41"/>
    <w:rsid w:val="00333305"/>
    <w:rsid w:val="0033340A"/>
    <w:rsid w:val="003344CB"/>
    <w:rsid w:val="00334822"/>
    <w:rsid w:val="003348C5"/>
    <w:rsid w:val="003356AB"/>
    <w:rsid w:val="00335766"/>
    <w:rsid w:val="003358B9"/>
    <w:rsid w:val="003364D3"/>
    <w:rsid w:val="00336D90"/>
    <w:rsid w:val="00337F1C"/>
    <w:rsid w:val="00340C8E"/>
    <w:rsid w:val="00340CF1"/>
    <w:rsid w:val="00341950"/>
    <w:rsid w:val="00341ABE"/>
    <w:rsid w:val="00342575"/>
    <w:rsid w:val="0034348A"/>
    <w:rsid w:val="003436AF"/>
    <w:rsid w:val="003436BA"/>
    <w:rsid w:val="0034379C"/>
    <w:rsid w:val="00344C5E"/>
    <w:rsid w:val="0034540A"/>
    <w:rsid w:val="00345635"/>
    <w:rsid w:val="0034598F"/>
    <w:rsid w:val="003459E8"/>
    <w:rsid w:val="00345DA1"/>
    <w:rsid w:val="00347127"/>
    <w:rsid w:val="003478B4"/>
    <w:rsid w:val="00347BA9"/>
    <w:rsid w:val="00347BBE"/>
    <w:rsid w:val="00347C59"/>
    <w:rsid w:val="00347E63"/>
    <w:rsid w:val="00350476"/>
    <w:rsid w:val="00350D84"/>
    <w:rsid w:val="00352181"/>
    <w:rsid w:val="00352803"/>
    <w:rsid w:val="00352819"/>
    <w:rsid w:val="00352B62"/>
    <w:rsid w:val="00352C2A"/>
    <w:rsid w:val="0035392B"/>
    <w:rsid w:val="00355285"/>
    <w:rsid w:val="00355316"/>
    <w:rsid w:val="00356077"/>
    <w:rsid w:val="00356273"/>
    <w:rsid w:val="003562C2"/>
    <w:rsid w:val="003576D4"/>
    <w:rsid w:val="00357CD1"/>
    <w:rsid w:val="00361ABB"/>
    <w:rsid w:val="00361C8E"/>
    <w:rsid w:val="00361FB5"/>
    <w:rsid w:val="0036272E"/>
    <w:rsid w:val="00363218"/>
    <w:rsid w:val="00363708"/>
    <w:rsid w:val="0036423F"/>
    <w:rsid w:val="00365D17"/>
    <w:rsid w:val="00365F9D"/>
    <w:rsid w:val="0036625C"/>
    <w:rsid w:val="00366FC4"/>
    <w:rsid w:val="003715D0"/>
    <w:rsid w:val="00371993"/>
    <w:rsid w:val="003729DB"/>
    <w:rsid w:val="00372A7D"/>
    <w:rsid w:val="00372E0F"/>
    <w:rsid w:val="00372E73"/>
    <w:rsid w:val="00375A5C"/>
    <w:rsid w:val="00376278"/>
    <w:rsid w:val="00377039"/>
    <w:rsid w:val="0037773E"/>
    <w:rsid w:val="003779D8"/>
    <w:rsid w:val="00377AAC"/>
    <w:rsid w:val="00380427"/>
    <w:rsid w:val="003804C9"/>
    <w:rsid w:val="003805B1"/>
    <w:rsid w:val="00380E17"/>
    <w:rsid w:val="0038123D"/>
    <w:rsid w:val="00381734"/>
    <w:rsid w:val="00382C85"/>
    <w:rsid w:val="00382F3B"/>
    <w:rsid w:val="003838B0"/>
    <w:rsid w:val="00383BA5"/>
    <w:rsid w:val="00383C6F"/>
    <w:rsid w:val="003851F0"/>
    <w:rsid w:val="00386191"/>
    <w:rsid w:val="0038635B"/>
    <w:rsid w:val="00387788"/>
    <w:rsid w:val="00387BC4"/>
    <w:rsid w:val="00391FE4"/>
    <w:rsid w:val="00392157"/>
    <w:rsid w:val="003921A1"/>
    <w:rsid w:val="0039228B"/>
    <w:rsid w:val="00393D49"/>
    <w:rsid w:val="00393ED9"/>
    <w:rsid w:val="0039541A"/>
    <w:rsid w:val="0039585F"/>
    <w:rsid w:val="00395D2D"/>
    <w:rsid w:val="00395E1F"/>
    <w:rsid w:val="00396205"/>
    <w:rsid w:val="0039687F"/>
    <w:rsid w:val="00396AF4"/>
    <w:rsid w:val="00396C78"/>
    <w:rsid w:val="003A0552"/>
    <w:rsid w:val="003A1F31"/>
    <w:rsid w:val="003A2C14"/>
    <w:rsid w:val="003A385E"/>
    <w:rsid w:val="003A418F"/>
    <w:rsid w:val="003A41D3"/>
    <w:rsid w:val="003A41FE"/>
    <w:rsid w:val="003A4A08"/>
    <w:rsid w:val="003A4A24"/>
    <w:rsid w:val="003A50F7"/>
    <w:rsid w:val="003A52BA"/>
    <w:rsid w:val="003A5E5A"/>
    <w:rsid w:val="003A690B"/>
    <w:rsid w:val="003A7365"/>
    <w:rsid w:val="003B0DC1"/>
    <w:rsid w:val="003B0ED6"/>
    <w:rsid w:val="003B1271"/>
    <w:rsid w:val="003B13B2"/>
    <w:rsid w:val="003B230B"/>
    <w:rsid w:val="003B27AC"/>
    <w:rsid w:val="003B2BFD"/>
    <w:rsid w:val="003B34F6"/>
    <w:rsid w:val="003B367D"/>
    <w:rsid w:val="003B4061"/>
    <w:rsid w:val="003B4829"/>
    <w:rsid w:val="003B48F4"/>
    <w:rsid w:val="003B5967"/>
    <w:rsid w:val="003B62F8"/>
    <w:rsid w:val="003B66E1"/>
    <w:rsid w:val="003B7243"/>
    <w:rsid w:val="003C0E24"/>
    <w:rsid w:val="003C19DF"/>
    <w:rsid w:val="003C1FE8"/>
    <w:rsid w:val="003C21B2"/>
    <w:rsid w:val="003C2A09"/>
    <w:rsid w:val="003C2D09"/>
    <w:rsid w:val="003C45DB"/>
    <w:rsid w:val="003C54FF"/>
    <w:rsid w:val="003C5517"/>
    <w:rsid w:val="003C5933"/>
    <w:rsid w:val="003C6335"/>
    <w:rsid w:val="003C6614"/>
    <w:rsid w:val="003C6BBF"/>
    <w:rsid w:val="003D024A"/>
    <w:rsid w:val="003D043A"/>
    <w:rsid w:val="003D04F7"/>
    <w:rsid w:val="003D059C"/>
    <w:rsid w:val="003D06A2"/>
    <w:rsid w:val="003D0DE0"/>
    <w:rsid w:val="003D0F77"/>
    <w:rsid w:val="003D108F"/>
    <w:rsid w:val="003D2547"/>
    <w:rsid w:val="003D272B"/>
    <w:rsid w:val="003D313C"/>
    <w:rsid w:val="003D34B3"/>
    <w:rsid w:val="003D380C"/>
    <w:rsid w:val="003D57EC"/>
    <w:rsid w:val="003D6D34"/>
    <w:rsid w:val="003D6F6D"/>
    <w:rsid w:val="003D74FB"/>
    <w:rsid w:val="003D753F"/>
    <w:rsid w:val="003D756B"/>
    <w:rsid w:val="003D7A8E"/>
    <w:rsid w:val="003E039D"/>
    <w:rsid w:val="003E0A14"/>
    <w:rsid w:val="003E1D20"/>
    <w:rsid w:val="003E2D49"/>
    <w:rsid w:val="003E36E7"/>
    <w:rsid w:val="003E37B7"/>
    <w:rsid w:val="003E3D6F"/>
    <w:rsid w:val="003E3E5F"/>
    <w:rsid w:val="003E423E"/>
    <w:rsid w:val="003E4C01"/>
    <w:rsid w:val="003E4E42"/>
    <w:rsid w:val="003E5EC9"/>
    <w:rsid w:val="003E62FA"/>
    <w:rsid w:val="003E7D99"/>
    <w:rsid w:val="003F0017"/>
    <w:rsid w:val="003F07DB"/>
    <w:rsid w:val="003F0BF8"/>
    <w:rsid w:val="003F1693"/>
    <w:rsid w:val="003F18BA"/>
    <w:rsid w:val="003F19D0"/>
    <w:rsid w:val="003F2224"/>
    <w:rsid w:val="003F30EA"/>
    <w:rsid w:val="003F3164"/>
    <w:rsid w:val="003F3B6C"/>
    <w:rsid w:val="003F3CFE"/>
    <w:rsid w:val="003F4A4B"/>
    <w:rsid w:val="003F5159"/>
    <w:rsid w:val="003F54C4"/>
    <w:rsid w:val="003F5540"/>
    <w:rsid w:val="003F59EF"/>
    <w:rsid w:val="003F5FF9"/>
    <w:rsid w:val="003F6DCC"/>
    <w:rsid w:val="003F7392"/>
    <w:rsid w:val="003F7686"/>
    <w:rsid w:val="003F7F47"/>
    <w:rsid w:val="004000AF"/>
    <w:rsid w:val="00400481"/>
    <w:rsid w:val="00401237"/>
    <w:rsid w:val="00401585"/>
    <w:rsid w:val="00402B99"/>
    <w:rsid w:val="00402BEE"/>
    <w:rsid w:val="00404031"/>
    <w:rsid w:val="00406236"/>
    <w:rsid w:val="0040641C"/>
    <w:rsid w:val="004065E2"/>
    <w:rsid w:val="00410F96"/>
    <w:rsid w:val="00410FAD"/>
    <w:rsid w:val="0041164D"/>
    <w:rsid w:val="004117C7"/>
    <w:rsid w:val="00412EF7"/>
    <w:rsid w:val="004141AA"/>
    <w:rsid w:val="0041597D"/>
    <w:rsid w:val="00415DB5"/>
    <w:rsid w:val="0041622D"/>
    <w:rsid w:val="004162AC"/>
    <w:rsid w:val="00416404"/>
    <w:rsid w:val="00416625"/>
    <w:rsid w:val="00416983"/>
    <w:rsid w:val="004169D3"/>
    <w:rsid w:val="00416D4E"/>
    <w:rsid w:val="00416DC2"/>
    <w:rsid w:val="00416FBB"/>
    <w:rsid w:val="0041773C"/>
    <w:rsid w:val="00417BAC"/>
    <w:rsid w:val="00417BE2"/>
    <w:rsid w:val="004201CE"/>
    <w:rsid w:val="004208E9"/>
    <w:rsid w:val="0042103C"/>
    <w:rsid w:val="00421B8C"/>
    <w:rsid w:val="00421CDE"/>
    <w:rsid w:val="00422384"/>
    <w:rsid w:val="004224CD"/>
    <w:rsid w:val="0042285E"/>
    <w:rsid w:val="0042429C"/>
    <w:rsid w:val="00424A31"/>
    <w:rsid w:val="00424E6D"/>
    <w:rsid w:val="00425E4E"/>
    <w:rsid w:val="00426CD0"/>
    <w:rsid w:val="00426E82"/>
    <w:rsid w:val="00427194"/>
    <w:rsid w:val="00430843"/>
    <w:rsid w:val="00430882"/>
    <w:rsid w:val="00430C02"/>
    <w:rsid w:val="00431231"/>
    <w:rsid w:val="0043188D"/>
    <w:rsid w:val="004319ED"/>
    <w:rsid w:val="00432D3D"/>
    <w:rsid w:val="00433ED1"/>
    <w:rsid w:val="00435405"/>
    <w:rsid w:val="00435C5D"/>
    <w:rsid w:val="00435CF7"/>
    <w:rsid w:val="00436029"/>
    <w:rsid w:val="004366CC"/>
    <w:rsid w:val="004367BC"/>
    <w:rsid w:val="00436A7B"/>
    <w:rsid w:val="00436C13"/>
    <w:rsid w:val="00437A1D"/>
    <w:rsid w:val="0044111F"/>
    <w:rsid w:val="0044137F"/>
    <w:rsid w:val="00441B0E"/>
    <w:rsid w:val="00442838"/>
    <w:rsid w:val="00442EA1"/>
    <w:rsid w:val="0044324F"/>
    <w:rsid w:val="0044360E"/>
    <w:rsid w:val="0044368A"/>
    <w:rsid w:val="004446E3"/>
    <w:rsid w:val="00444F90"/>
    <w:rsid w:val="004455A2"/>
    <w:rsid w:val="004458DA"/>
    <w:rsid w:val="00445A5B"/>
    <w:rsid w:val="004462DB"/>
    <w:rsid w:val="004474BD"/>
    <w:rsid w:val="0044791A"/>
    <w:rsid w:val="0045092D"/>
    <w:rsid w:val="004509BF"/>
    <w:rsid w:val="00451663"/>
    <w:rsid w:val="004527E1"/>
    <w:rsid w:val="00455B09"/>
    <w:rsid w:val="0045721A"/>
    <w:rsid w:val="00457AC4"/>
    <w:rsid w:val="00460536"/>
    <w:rsid w:val="00460A86"/>
    <w:rsid w:val="00460BB3"/>
    <w:rsid w:val="00461C29"/>
    <w:rsid w:val="00462479"/>
    <w:rsid w:val="00462AA4"/>
    <w:rsid w:val="0046344A"/>
    <w:rsid w:val="004639A7"/>
    <w:rsid w:val="0046447C"/>
    <w:rsid w:val="004646AA"/>
    <w:rsid w:val="004647B6"/>
    <w:rsid w:val="00464B12"/>
    <w:rsid w:val="004652F9"/>
    <w:rsid w:val="00466488"/>
    <w:rsid w:val="00466921"/>
    <w:rsid w:val="00466F49"/>
    <w:rsid w:val="00470B7A"/>
    <w:rsid w:val="00470DA4"/>
    <w:rsid w:val="00471154"/>
    <w:rsid w:val="00471EFB"/>
    <w:rsid w:val="004722A5"/>
    <w:rsid w:val="004727D9"/>
    <w:rsid w:val="00472B76"/>
    <w:rsid w:val="00473F69"/>
    <w:rsid w:val="004743E8"/>
    <w:rsid w:val="004744D8"/>
    <w:rsid w:val="004753F0"/>
    <w:rsid w:val="00475FE9"/>
    <w:rsid w:val="004761A3"/>
    <w:rsid w:val="004766C1"/>
    <w:rsid w:val="004774AB"/>
    <w:rsid w:val="00480EBA"/>
    <w:rsid w:val="004815FA"/>
    <w:rsid w:val="00482344"/>
    <w:rsid w:val="00483EEF"/>
    <w:rsid w:val="0048402D"/>
    <w:rsid w:val="0048445F"/>
    <w:rsid w:val="0048589B"/>
    <w:rsid w:val="00485F1A"/>
    <w:rsid w:val="0048607C"/>
    <w:rsid w:val="004861E0"/>
    <w:rsid w:val="00486ABF"/>
    <w:rsid w:val="0048718E"/>
    <w:rsid w:val="004871FD"/>
    <w:rsid w:val="00487A48"/>
    <w:rsid w:val="00490965"/>
    <w:rsid w:val="004910FE"/>
    <w:rsid w:val="00491BB0"/>
    <w:rsid w:val="00491EF5"/>
    <w:rsid w:val="0049202B"/>
    <w:rsid w:val="004923AC"/>
    <w:rsid w:val="00492420"/>
    <w:rsid w:val="00492C7D"/>
    <w:rsid w:val="00493465"/>
    <w:rsid w:val="004934C8"/>
    <w:rsid w:val="00493560"/>
    <w:rsid w:val="0049365B"/>
    <w:rsid w:val="00493F71"/>
    <w:rsid w:val="004943DC"/>
    <w:rsid w:val="0049451F"/>
    <w:rsid w:val="00494E13"/>
    <w:rsid w:val="004960BE"/>
    <w:rsid w:val="00496264"/>
    <w:rsid w:val="0049681D"/>
    <w:rsid w:val="00496C28"/>
    <w:rsid w:val="004978A0"/>
    <w:rsid w:val="004A1A18"/>
    <w:rsid w:val="004A1D32"/>
    <w:rsid w:val="004A2468"/>
    <w:rsid w:val="004A28B6"/>
    <w:rsid w:val="004A3448"/>
    <w:rsid w:val="004A4CF3"/>
    <w:rsid w:val="004A4CF9"/>
    <w:rsid w:val="004A53AC"/>
    <w:rsid w:val="004A5504"/>
    <w:rsid w:val="004A5CE7"/>
    <w:rsid w:val="004A6EFC"/>
    <w:rsid w:val="004A7289"/>
    <w:rsid w:val="004A7576"/>
    <w:rsid w:val="004A7FAD"/>
    <w:rsid w:val="004B1D08"/>
    <w:rsid w:val="004B1F9F"/>
    <w:rsid w:val="004B24B6"/>
    <w:rsid w:val="004B29E4"/>
    <w:rsid w:val="004B3D3D"/>
    <w:rsid w:val="004B412A"/>
    <w:rsid w:val="004B5450"/>
    <w:rsid w:val="004B55FA"/>
    <w:rsid w:val="004B5857"/>
    <w:rsid w:val="004B5E3B"/>
    <w:rsid w:val="004B6281"/>
    <w:rsid w:val="004B6518"/>
    <w:rsid w:val="004B6ADD"/>
    <w:rsid w:val="004B71A1"/>
    <w:rsid w:val="004C1325"/>
    <w:rsid w:val="004C1859"/>
    <w:rsid w:val="004C20A6"/>
    <w:rsid w:val="004C2666"/>
    <w:rsid w:val="004C2A4B"/>
    <w:rsid w:val="004C4688"/>
    <w:rsid w:val="004C48C4"/>
    <w:rsid w:val="004D10B4"/>
    <w:rsid w:val="004D18F9"/>
    <w:rsid w:val="004D1AF1"/>
    <w:rsid w:val="004D1EE0"/>
    <w:rsid w:val="004D2AAA"/>
    <w:rsid w:val="004D2D12"/>
    <w:rsid w:val="004D2ED0"/>
    <w:rsid w:val="004D398A"/>
    <w:rsid w:val="004D4B68"/>
    <w:rsid w:val="004D6108"/>
    <w:rsid w:val="004D611D"/>
    <w:rsid w:val="004D6C64"/>
    <w:rsid w:val="004D73CC"/>
    <w:rsid w:val="004E10AD"/>
    <w:rsid w:val="004E2085"/>
    <w:rsid w:val="004E20A2"/>
    <w:rsid w:val="004E221E"/>
    <w:rsid w:val="004E32E3"/>
    <w:rsid w:val="004E4369"/>
    <w:rsid w:val="004E4AC9"/>
    <w:rsid w:val="004E5660"/>
    <w:rsid w:val="004E5A3A"/>
    <w:rsid w:val="004E5CD1"/>
    <w:rsid w:val="004E64D2"/>
    <w:rsid w:val="004E6B5B"/>
    <w:rsid w:val="004F0754"/>
    <w:rsid w:val="004F1624"/>
    <w:rsid w:val="004F1B13"/>
    <w:rsid w:val="004F1F26"/>
    <w:rsid w:val="004F2189"/>
    <w:rsid w:val="004F21A1"/>
    <w:rsid w:val="004F2327"/>
    <w:rsid w:val="004F2E03"/>
    <w:rsid w:val="004F3904"/>
    <w:rsid w:val="004F3C25"/>
    <w:rsid w:val="004F3D93"/>
    <w:rsid w:val="004F3DEF"/>
    <w:rsid w:val="004F4C22"/>
    <w:rsid w:val="004F56BD"/>
    <w:rsid w:val="004F5969"/>
    <w:rsid w:val="004F62EF"/>
    <w:rsid w:val="004F6851"/>
    <w:rsid w:val="00500426"/>
    <w:rsid w:val="00500DBE"/>
    <w:rsid w:val="00500E8A"/>
    <w:rsid w:val="005010C3"/>
    <w:rsid w:val="005010FA"/>
    <w:rsid w:val="005013EA"/>
    <w:rsid w:val="0050200F"/>
    <w:rsid w:val="00502BD6"/>
    <w:rsid w:val="00503314"/>
    <w:rsid w:val="00503F60"/>
    <w:rsid w:val="00503F79"/>
    <w:rsid w:val="005042BF"/>
    <w:rsid w:val="00504B3F"/>
    <w:rsid w:val="005050D0"/>
    <w:rsid w:val="00506ADF"/>
    <w:rsid w:val="00507039"/>
    <w:rsid w:val="0050794F"/>
    <w:rsid w:val="00507CC8"/>
    <w:rsid w:val="00510260"/>
    <w:rsid w:val="0051058B"/>
    <w:rsid w:val="00511D9D"/>
    <w:rsid w:val="005127D4"/>
    <w:rsid w:val="005129F1"/>
    <w:rsid w:val="00512C75"/>
    <w:rsid w:val="005136D3"/>
    <w:rsid w:val="00513802"/>
    <w:rsid w:val="00513CE3"/>
    <w:rsid w:val="005157B1"/>
    <w:rsid w:val="00515A8D"/>
    <w:rsid w:val="005163B8"/>
    <w:rsid w:val="00516436"/>
    <w:rsid w:val="005166AB"/>
    <w:rsid w:val="00516BFF"/>
    <w:rsid w:val="005171C3"/>
    <w:rsid w:val="00517364"/>
    <w:rsid w:val="00517E6D"/>
    <w:rsid w:val="00521D71"/>
    <w:rsid w:val="005222CE"/>
    <w:rsid w:val="00522606"/>
    <w:rsid w:val="00522852"/>
    <w:rsid w:val="00522991"/>
    <w:rsid w:val="00522E5F"/>
    <w:rsid w:val="00523627"/>
    <w:rsid w:val="005239B1"/>
    <w:rsid w:val="005244B7"/>
    <w:rsid w:val="00525A5A"/>
    <w:rsid w:val="00526EA3"/>
    <w:rsid w:val="0052703F"/>
    <w:rsid w:val="00527A45"/>
    <w:rsid w:val="005304E1"/>
    <w:rsid w:val="00530770"/>
    <w:rsid w:val="00530BC9"/>
    <w:rsid w:val="0053150C"/>
    <w:rsid w:val="005316E3"/>
    <w:rsid w:val="00531E78"/>
    <w:rsid w:val="005330BC"/>
    <w:rsid w:val="005331E5"/>
    <w:rsid w:val="005336A7"/>
    <w:rsid w:val="005336E8"/>
    <w:rsid w:val="0053446F"/>
    <w:rsid w:val="00534ECB"/>
    <w:rsid w:val="00535493"/>
    <w:rsid w:val="00535903"/>
    <w:rsid w:val="0053599C"/>
    <w:rsid w:val="00535E45"/>
    <w:rsid w:val="0053626A"/>
    <w:rsid w:val="0053666D"/>
    <w:rsid w:val="00536728"/>
    <w:rsid w:val="00536CDE"/>
    <w:rsid w:val="0054010A"/>
    <w:rsid w:val="0054017D"/>
    <w:rsid w:val="005411EE"/>
    <w:rsid w:val="005413E9"/>
    <w:rsid w:val="005416C8"/>
    <w:rsid w:val="00541B9B"/>
    <w:rsid w:val="00543009"/>
    <w:rsid w:val="005439A9"/>
    <w:rsid w:val="00543E81"/>
    <w:rsid w:val="00543F54"/>
    <w:rsid w:val="00544AAB"/>
    <w:rsid w:val="005453B3"/>
    <w:rsid w:val="00546187"/>
    <w:rsid w:val="005464F7"/>
    <w:rsid w:val="00546A4E"/>
    <w:rsid w:val="00546B7C"/>
    <w:rsid w:val="00547164"/>
    <w:rsid w:val="005475D8"/>
    <w:rsid w:val="0054797C"/>
    <w:rsid w:val="00547C8C"/>
    <w:rsid w:val="005517F5"/>
    <w:rsid w:val="00551975"/>
    <w:rsid w:val="005540BD"/>
    <w:rsid w:val="00554B4B"/>
    <w:rsid w:val="00554BFB"/>
    <w:rsid w:val="00554D14"/>
    <w:rsid w:val="0055522B"/>
    <w:rsid w:val="005560E4"/>
    <w:rsid w:val="00556BF6"/>
    <w:rsid w:val="005600F8"/>
    <w:rsid w:val="0056073D"/>
    <w:rsid w:val="005612B7"/>
    <w:rsid w:val="00561C41"/>
    <w:rsid w:val="0056299C"/>
    <w:rsid w:val="0056369E"/>
    <w:rsid w:val="00564997"/>
    <w:rsid w:val="00564B02"/>
    <w:rsid w:val="0056510C"/>
    <w:rsid w:val="0056626C"/>
    <w:rsid w:val="00566964"/>
    <w:rsid w:val="00566C00"/>
    <w:rsid w:val="00567680"/>
    <w:rsid w:val="00570DBF"/>
    <w:rsid w:val="005718D0"/>
    <w:rsid w:val="00572AD2"/>
    <w:rsid w:val="005731AB"/>
    <w:rsid w:val="0057360D"/>
    <w:rsid w:val="00573AB8"/>
    <w:rsid w:val="00573CC8"/>
    <w:rsid w:val="0057586C"/>
    <w:rsid w:val="00576F6F"/>
    <w:rsid w:val="005770AF"/>
    <w:rsid w:val="005776E6"/>
    <w:rsid w:val="0057796A"/>
    <w:rsid w:val="00577E1E"/>
    <w:rsid w:val="005802ED"/>
    <w:rsid w:val="00580E65"/>
    <w:rsid w:val="0058117A"/>
    <w:rsid w:val="00581463"/>
    <w:rsid w:val="00581575"/>
    <w:rsid w:val="00582168"/>
    <w:rsid w:val="0058334D"/>
    <w:rsid w:val="00583ECE"/>
    <w:rsid w:val="0058433B"/>
    <w:rsid w:val="005844F0"/>
    <w:rsid w:val="00585042"/>
    <w:rsid w:val="00585BE0"/>
    <w:rsid w:val="00585BF0"/>
    <w:rsid w:val="005870BE"/>
    <w:rsid w:val="00590353"/>
    <w:rsid w:val="005904DD"/>
    <w:rsid w:val="00590A34"/>
    <w:rsid w:val="0059211C"/>
    <w:rsid w:val="00592610"/>
    <w:rsid w:val="00593D7D"/>
    <w:rsid w:val="00594261"/>
    <w:rsid w:val="00594B4E"/>
    <w:rsid w:val="005957F4"/>
    <w:rsid w:val="00596147"/>
    <w:rsid w:val="005966BA"/>
    <w:rsid w:val="00597D0B"/>
    <w:rsid w:val="005A0ADD"/>
    <w:rsid w:val="005A1635"/>
    <w:rsid w:val="005A1652"/>
    <w:rsid w:val="005A16B4"/>
    <w:rsid w:val="005A385C"/>
    <w:rsid w:val="005A3ED8"/>
    <w:rsid w:val="005A49CA"/>
    <w:rsid w:val="005A538F"/>
    <w:rsid w:val="005A5676"/>
    <w:rsid w:val="005A6278"/>
    <w:rsid w:val="005A6E72"/>
    <w:rsid w:val="005A72B1"/>
    <w:rsid w:val="005A7590"/>
    <w:rsid w:val="005A7B8F"/>
    <w:rsid w:val="005B069A"/>
    <w:rsid w:val="005B146E"/>
    <w:rsid w:val="005B16B9"/>
    <w:rsid w:val="005B1D24"/>
    <w:rsid w:val="005B1DDC"/>
    <w:rsid w:val="005B33CF"/>
    <w:rsid w:val="005B3934"/>
    <w:rsid w:val="005B3BE4"/>
    <w:rsid w:val="005B3BFC"/>
    <w:rsid w:val="005B3E3C"/>
    <w:rsid w:val="005B4F9B"/>
    <w:rsid w:val="005B59B6"/>
    <w:rsid w:val="005B5CAA"/>
    <w:rsid w:val="005B5ECB"/>
    <w:rsid w:val="005B6A03"/>
    <w:rsid w:val="005C0612"/>
    <w:rsid w:val="005C06BD"/>
    <w:rsid w:val="005C102C"/>
    <w:rsid w:val="005C1543"/>
    <w:rsid w:val="005C1B98"/>
    <w:rsid w:val="005C3F11"/>
    <w:rsid w:val="005C4ABB"/>
    <w:rsid w:val="005C558C"/>
    <w:rsid w:val="005C6481"/>
    <w:rsid w:val="005C6911"/>
    <w:rsid w:val="005C6C43"/>
    <w:rsid w:val="005C6CB9"/>
    <w:rsid w:val="005C7B1D"/>
    <w:rsid w:val="005D1284"/>
    <w:rsid w:val="005D1A13"/>
    <w:rsid w:val="005D2D8F"/>
    <w:rsid w:val="005D3B7D"/>
    <w:rsid w:val="005D3CE6"/>
    <w:rsid w:val="005D49F7"/>
    <w:rsid w:val="005D597A"/>
    <w:rsid w:val="005D62BA"/>
    <w:rsid w:val="005D6CE5"/>
    <w:rsid w:val="005D6FB0"/>
    <w:rsid w:val="005D7E72"/>
    <w:rsid w:val="005E07A9"/>
    <w:rsid w:val="005E0F69"/>
    <w:rsid w:val="005E143B"/>
    <w:rsid w:val="005E1846"/>
    <w:rsid w:val="005E1AB1"/>
    <w:rsid w:val="005E2015"/>
    <w:rsid w:val="005E35E1"/>
    <w:rsid w:val="005E36F3"/>
    <w:rsid w:val="005E6353"/>
    <w:rsid w:val="005E6E24"/>
    <w:rsid w:val="005E73B7"/>
    <w:rsid w:val="005E73F2"/>
    <w:rsid w:val="005F0615"/>
    <w:rsid w:val="005F2531"/>
    <w:rsid w:val="005F2BB8"/>
    <w:rsid w:val="005F2F0A"/>
    <w:rsid w:val="005F31AC"/>
    <w:rsid w:val="005F3497"/>
    <w:rsid w:val="005F52F6"/>
    <w:rsid w:val="005F653D"/>
    <w:rsid w:val="005F73CC"/>
    <w:rsid w:val="005F7422"/>
    <w:rsid w:val="005F7527"/>
    <w:rsid w:val="005F7742"/>
    <w:rsid w:val="005F7D9E"/>
    <w:rsid w:val="00600A79"/>
    <w:rsid w:val="00601D44"/>
    <w:rsid w:val="00602127"/>
    <w:rsid w:val="0060260E"/>
    <w:rsid w:val="00602659"/>
    <w:rsid w:val="00603304"/>
    <w:rsid w:val="00603D5E"/>
    <w:rsid w:val="0060413C"/>
    <w:rsid w:val="0060439B"/>
    <w:rsid w:val="006047C5"/>
    <w:rsid w:val="006049DA"/>
    <w:rsid w:val="006059AB"/>
    <w:rsid w:val="006069C7"/>
    <w:rsid w:val="006070B9"/>
    <w:rsid w:val="00607B1E"/>
    <w:rsid w:val="006103A4"/>
    <w:rsid w:val="006109BF"/>
    <w:rsid w:val="00610BEF"/>
    <w:rsid w:val="00611418"/>
    <w:rsid w:val="00611DAF"/>
    <w:rsid w:val="00611EED"/>
    <w:rsid w:val="00612B69"/>
    <w:rsid w:val="006131E1"/>
    <w:rsid w:val="0061447B"/>
    <w:rsid w:val="00616157"/>
    <w:rsid w:val="006163C5"/>
    <w:rsid w:val="00616B35"/>
    <w:rsid w:val="006207CF"/>
    <w:rsid w:val="00620E91"/>
    <w:rsid w:val="0062134D"/>
    <w:rsid w:val="006217BD"/>
    <w:rsid w:val="00621C1B"/>
    <w:rsid w:val="00621D6D"/>
    <w:rsid w:val="00621F35"/>
    <w:rsid w:val="0062249E"/>
    <w:rsid w:val="00622A3C"/>
    <w:rsid w:val="00622BCB"/>
    <w:rsid w:val="00624C0B"/>
    <w:rsid w:val="006257B3"/>
    <w:rsid w:val="00627391"/>
    <w:rsid w:val="00627629"/>
    <w:rsid w:val="006277FA"/>
    <w:rsid w:val="0062780B"/>
    <w:rsid w:val="00630B33"/>
    <w:rsid w:val="00630C9D"/>
    <w:rsid w:val="00631807"/>
    <w:rsid w:val="00631FD8"/>
    <w:rsid w:val="00634D77"/>
    <w:rsid w:val="006353C0"/>
    <w:rsid w:val="006367AF"/>
    <w:rsid w:val="006370AC"/>
    <w:rsid w:val="00640450"/>
    <w:rsid w:val="006404EB"/>
    <w:rsid w:val="0064189A"/>
    <w:rsid w:val="00642721"/>
    <w:rsid w:val="00642D02"/>
    <w:rsid w:val="006430CE"/>
    <w:rsid w:val="00643E22"/>
    <w:rsid w:val="006446EF"/>
    <w:rsid w:val="00644CF2"/>
    <w:rsid w:val="00645186"/>
    <w:rsid w:val="00645E8C"/>
    <w:rsid w:val="006463E3"/>
    <w:rsid w:val="00646E5F"/>
    <w:rsid w:val="00650555"/>
    <w:rsid w:val="00652407"/>
    <w:rsid w:val="0065260E"/>
    <w:rsid w:val="006526D4"/>
    <w:rsid w:val="00652713"/>
    <w:rsid w:val="00652C63"/>
    <w:rsid w:val="00652F5D"/>
    <w:rsid w:val="00653020"/>
    <w:rsid w:val="00653198"/>
    <w:rsid w:val="0065332E"/>
    <w:rsid w:val="0065573D"/>
    <w:rsid w:val="00656CFE"/>
    <w:rsid w:val="006572AA"/>
    <w:rsid w:val="00657320"/>
    <w:rsid w:val="00657AF9"/>
    <w:rsid w:val="00661331"/>
    <w:rsid w:val="006615FA"/>
    <w:rsid w:val="00661DDC"/>
    <w:rsid w:val="006625A0"/>
    <w:rsid w:val="006625EF"/>
    <w:rsid w:val="00662A2E"/>
    <w:rsid w:val="00662B67"/>
    <w:rsid w:val="00663B11"/>
    <w:rsid w:val="00663D52"/>
    <w:rsid w:val="00663E40"/>
    <w:rsid w:val="006641F7"/>
    <w:rsid w:val="00666C71"/>
    <w:rsid w:val="00667A9B"/>
    <w:rsid w:val="00667D89"/>
    <w:rsid w:val="0067020C"/>
    <w:rsid w:val="006704E5"/>
    <w:rsid w:val="00670749"/>
    <w:rsid w:val="00670D65"/>
    <w:rsid w:val="00671563"/>
    <w:rsid w:val="0067195E"/>
    <w:rsid w:val="00671F00"/>
    <w:rsid w:val="006721C1"/>
    <w:rsid w:val="00672863"/>
    <w:rsid w:val="00672D44"/>
    <w:rsid w:val="0067394A"/>
    <w:rsid w:val="00674BD6"/>
    <w:rsid w:val="00675232"/>
    <w:rsid w:val="00675278"/>
    <w:rsid w:val="00675EB4"/>
    <w:rsid w:val="00676542"/>
    <w:rsid w:val="0067697C"/>
    <w:rsid w:val="00676B32"/>
    <w:rsid w:val="00676B80"/>
    <w:rsid w:val="00676D96"/>
    <w:rsid w:val="006771D4"/>
    <w:rsid w:val="00677564"/>
    <w:rsid w:val="006809CB"/>
    <w:rsid w:val="00680AB5"/>
    <w:rsid w:val="006811B5"/>
    <w:rsid w:val="00681D29"/>
    <w:rsid w:val="00682749"/>
    <w:rsid w:val="00682B66"/>
    <w:rsid w:val="00682ED0"/>
    <w:rsid w:val="006835CF"/>
    <w:rsid w:val="006838B3"/>
    <w:rsid w:val="00684C10"/>
    <w:rsid w:val="0068550A"/>
    <w:rsid w:val="006855BF"/>
    <w:rsid w:val="00686655"/>
    <w:rsid w:val="00686A39"/>
    <w:rsid w:val="00686D6C"/>
    <w:rsid w:val="006902AF"/>
    <w:rsid w:val="006907E2"/>
    <w:rsid w:val="00690EB6"/>
    <w:rsid w:val="00691160"/>
    <w:rsid w:val="00692E98"/>
    <w:rsid w:val="0069337E"/>
    <w:rsid w:val="006948E4"/>
    <w:rsid w:val="00695355"/>
    <w:rsid w:val="00695A60"/>
    <w:rsid w:val="0069726E"/>
    <w:rsid w:val="0069768D"/>
    <w:rsid w:val="006A080A"/>
    <w:rsid w:val="006A162C"/>
    <w:rsid w:val="006A25BD"/>
    <w:rsid w:val="006A348F"/>
    <w:rsid w:val="006A3DA4"/>
    <w:rsid w:val="006A499D"/>
    <w:rsid w:val="006A53BB"/>
    <w:rsid w:val="006A5822"/>
    <w:rsid w:val="006A5CAC"/>
    <w:rsid w:val="006A61E9"/>
    <w:rsid w:val="006A6AEF"/>
    <w:rsid w:val="006A6D02"/>
    <w:rsid w:val="006B06C8"/>
    <w:rsid w:val="006B08C4"/>
    <w:rsid w:val="006B16A8"/>
    <w:rsid w:val="006B25BD"/>
    <w:rsid w:val="006B3680"/>
    <w:rsid w:val="006B4A6E"/>
    <w:rsid w:val="006B5212"/>
    <w:rsid w:val="006B52DC"/>
    <w:rsid w:val="006B589B"/>
    <w:rsid w:val="006B7F49"/>
    <w:rsid w:val="006C00DE"/>
    <w:rsid w:val="006C0663"/>
    <w:rsid w:val="006C095B"/>
    <w:rsid w:val="006C187B"/>
    <w:rsid w:val="006C1D72"/>
    <w:rsid w:val="006C239F"/>
    <w:rsid w:val="006C287C"/>
    <w:rsid w:val="006C2B0B"/>
    <w:rsid w:val="006C3235"/>
    <w:rsid w:val="006C3440"/>
    <w:rsid w:val="006C3B08"/>
    <w:rsid w:val="006C5B0A"/>
    <w:rsid w:val="006C63F6"/>
    <w:rsid w:val="006C6F84"/>
    <w:rsid w:val="006D0590"/>
    <w:rsid w:val="006D0AB0"/>
    <w:rsid w:val="006D0B6D"/>
    <w:rsid w:val="006D0ED3"/>
    <w:rsid w:val="006D1CCF"/>
    <w:rsid w:val="006D26FB"/>
    <w:rsid w:val="006D2A04"/>
    <w:rsid w:val="006D2B25"/>
    <w:rsid w:val="006D3A75"/>
    <w:rsid w:val="006D3F9C"/>
    <w:rsid w:val="006D473C"/>
    <w:rsid w:val="006D50C2"/>
    <w:rsid w:val="006D6665"/>
    <w:rsid w:val="006D6BE1"/>
    <w:rsid w:val="006D75C6"/>
    <w:rsid w:val="006D7626"/>
    <w:rsid w:val="006D77FC"/>
    <w:rsid w:val="006E00B9"/>
    <w:rsid w:val="006E0770"/>
    <w:rsid w:val="006E09BB"/>
    <w:rsid w:val="006E1896"/>
    <w:rsid w:val="006E1EA5"/>
    <w:rsid w:val="006E2282"/>
    <w:rsid w:val="006E315F"/>
    <w:rsid w:val="006E3F8E"/>
    <w:rsid w:val="006E4030"/>
    <w:rsid w:val="006E4691"/>
    <w:rsid w:val="006E4DBB"/>
    <w:rsid w:val="006E67B9"/>
    <w:rsid w:val="006F07DA"/>
    <w:rsid w:val="006F0948"/>
    <w:rsid w:val="006F14C9"/>
    <w:rsid w:val="006F1D12"/>
    <w:rsid w:val="006F23F7"/>
    <w:rsid w:val="006F24CA"/>
    <w:rsid w:val="006F26CA"/>
    <w:rsid w:val="006F2A2F"/>
    <w:rsid w:val="006F4D4D"/>
    <w:rsid w:val="006F5438"/>
    <w:rsid w:val="006F58E1"/>
    <w:rsid w:val="006F5D01"/>
    <w:rsid w:val="006F5DED"/>
    <w:rsid w:val="006F6801"/>
    <w:rsid w:val="006F7271"/>
    <w:rsid w:val="006F72C9"/>
    <w:rsid w:val="006F77E0"/>
    <w:rsid w:val="006F7E33"/>
    <w:rsid w:val="006F7F72"/>
    <w:rsid w:val="0070001F"/>
    <w:rsid w:val="00700C72"/>
    <w:rsid w:val="00701074"/>
    <w:rsid w:val="00702069"/>
    <w:rsid w:val="00702636"/>
    <w:rsid w:val="00702CD8"/>
    <w:rsid w:val="00702E26"/>
    <w:rsid w:val="007031E6"/>
    <w:rsid w:val="00703312"/>
    <w:rsid w:val="00703905"/>
    <w:rsid w:val="00703D4C"/>
    <w:rsid w:val="00704838"/>
    <w:rsid w:val="00704D3C"/>
    <w:rsid w:val="00704DA1"/>
    <w:rsid w:val="0070716C"/>
    <w:rsid w:val="00707187"/>
    <w:rsid w:val="00707261"/>
    <w:rsid w:val="00707A1F"/>
    <w:rsid w:val="007108DA"/>
    <w:rsid w:val="007118E3"/>
    <w:rsid w:val="00711F2F"/>
    <w:rsid w:val="007122A6"/>
    <w:rsid w:val="0071308B"/>
    <w:rsid w:val="00713812"/>
    <w:rsid w:val="00714071"/>
    <w:rsid w:val="007142A6"/>
    <w:rsid w:val="0071444E"/>
    <w:rsid w:val="00714C28"/>
    <w:rsid w:val="00715BB7"/>
    <w:rsid w:val="00716CFF"/>
    <w:rsid w:val="00716D2C"/>
    <w:rsid w:val="007173D1"/>
    <w:rsid w:val="007178AE"/>
    <w:rsid w:val="00720DD1"/>
    <w:rsid w:val="00720F47"/>
    <w:rsid w:val="007222C9"/>
    <w:rsid w:val="00723721"/>
    <w:rsid w:val="00723BA2"/>
    <w:rsid w:val="0072506B"/>
    <w:rsid w:val="0072539D"/>
    <w:rsid w:val="00727F78"/>
    <w:rsid w:val="007304E6"/>
    <w:rsid w:val="00730CD8"/>
    <w:rsid w:val="00730D15"/>
    <w:rsid w:val="007314AD"/>
    <w:rsid w:val="00731E70"/>
    <w:rsid w:val="00732491"/>
    <w:rsid w:val="0073316F"/>
    <w:rsid w:val="0073317A"/>
    <w:rsid w:val="00734A6F"/>
    <w:rsid w:val="007353FA"/>
    <w:rsid w:val="007353FE"/>
    <w:rsid w:val="00735D0B"/>
    <w:rsid w:val="007370C7"/>
    <w:rsid w:val="00740D34"/>
    <w:rsid w:val="00741010"/>
    <w:rsid w:val="00741559"/>
    <w:rsid w:val="00741794"/>
    <w:rsid w:val="00741EF3"/>
    <w:rsid w:val="00741F5C"/>
    <w:rsid w:val="00742B35"/>
    <w:rsid w:val="0074314F"/>
    <w:rsid w:val="007433CA"/>
    <w:rsid w:val="00743867"/>
    <w:rsid w:val="00743DE7"/>
    <w:rsid w:val="00743F0A"/>
    <w:rsid w:val="00744166"/>
    <w:rsid w:val="0074611C"/>
    <w:rsid w:val="007463A9"/>
    <w:rsid w:val="00746697"/>
    <w:rsid w:val="0074711D"/>
    <w:rsid w:val="007475F7"/>
    <w:rsid w:val="00747A72"/>
    <w:rsid w:val="0075011C"/>
    <w:rsid w:val="00751F08"/>
    <w:rsid w:val="00751F59"/>
    <w:rsid w:val="00752FE3"/>
    <w:rsid w:val="00753465"/>
    <w:rsid w:val="00753728"/>
    <w:rsid w:val="00753EB3"/>
    <w:rsid w:val="00754CB8"/>
    <w:rsid w:val="00756326"/>
    <w:rsid w:val="007564B8"/>
    <w:rsid w:val="00756C83"/>
    <w:rsid w:val="00760429"/>
    <w:rsid w:val="00760760"/>
    <w:rsid w:val="007620E0"/>
    <w:rsid w:val="0076240D"/>
    <w:rsid w:val="007629E7"/>
    <w:rsid w:val="00763D92"/>
    <w:rsid w:val="007648B1"/>
    <w:rsid w:val="0076628A"/>
    <w:rsid w:val="007670D6"/>
    <w:rsid w:val="007717B6"/>
    <w:rsid w:val="00771A5F"/>
    <w:rsid w:val="007732B9"/>
    <w:rsid w:val="007736D8"/>
    <w:rsid w:val="007737BE"/>
    <w:rsid w:val="00773ACD"/>
    <w:rsid w:val="0077593C"/>
    <w:rsid w:val="00775A43"/>
    <w:rsid w:val="00775CB8"/>
    <w:rsid w:val="00775E85"/>
    <w:rsid w:val="00776562"/>
    <w:rsid w:val="00776814"/>
    <w:rsid w:val="007768C8"/>
    <w:rsid w:val="00776B11"/>
    <w:rsid w:val="007771BC"/>
    <w:rsid w:val="0077784D"/>
    <w:rsid w:val="007832D6"/>
    <w:rsid w:val="007834AC"/>
    <w:rsid w:val="00783AFA"/>
    <w:rsid w:val="00783CB7"/>
    <w:rsid w:val="007849D1"/>
    <w:rsid w:val="00784AAF"/>
    <w:rsid w:val="00785117"/>
    <w:rsid w:val="007851C1"/>
    <w:rsid w:val="0078542D"/>
    <w:rsid w:val="0078592C"/>
    <w:rsid w:val="00785CC9"/>
    <w:rsid w:val="0078694C"/>
    <w:rsid w:val="00787DBD"/>
    <w:rsid w:val="00787F96"/>
    <w:rsid w:val="00790056"/>
    <w:rsid w:val="00790F05"/>
    <w:rsid w:val="007920ED"/>
    <w:rsid w:val="00792EEF"/>
    <w:rsid w:val="00793973"/>
    <w:rsid w:val="00793F57"/>
    <w:rsid w:val="00794001"/>
    <w:rsid w:val="00794093"/>
    <w:rsid w:val="0079489D"/>
    <w:rsid w:val="007948A3"/>
    <w:rsid w:val="00795180"/>
    <w:rsid w:val="00796F8F"/>
    <w:rsid w:val="0079760D"/>
    <w:rsid w:val="00797E21"/>
    <w:rsid w:val="007A038C"/>
    <w:rsid w:val="007A04EB"/>
    <w:rsid w:val="007A05BE"/>
    <w:rsid w:val="007A1D00"/>
    <w:rsid w:val="007A2275"/>
    <w:rsid w:val="007A2604"/>
    <w:rsid w:val="007A3712"/>
    <w:rsid w:val="007A3750"/>
    <w:rsid w:val="007A3D8D"/>
    <w:rsid w:val="007A44BB"/>
    <w:rsid w:val="007A4887"/>
    <w:rsid w:val="007A4931"/>
    <w:rsid w:val="007A5A85"/>
    <w:rsid w:val="007A6DCA"/>
    <w:rsid w:val="007A76EC"/>
    <w:rsid w:val="007A7EF2"/>
    <w:rsid w:val="007B0238"/>
    <w:rsid w:val="007B049E"/>
    <w:rsid w:val="007B0F3C"/>
    <w:rsid w:val="007B20D6"/>
    <w:rsid w:val="007B2B53"/>
    <w:rsid w:val="007B333C"/>
    <w:rsid w:val="007B3C64"/>
    <w:rsid w:val="007B46CA"/>
    <w:rsid w:val="007B4E98"/>
    <w:rsid w:val="007B556E"/>
    <w:rsid w:val="007B57DC"/>
    <w:rsid w:val="007B5BEF"/>
    <w:rsid w:val="007B5D94"/>
    <w:rsid w:val="007B5F65"/>
    <w:rsid w:val="007B656D"/>
    <w:rsid w:val="007B666B"/>
    <w:rsid w:val="007B755D"/>
    <w:rsid w:val="007B7A85"/>
    <w:rsid w:val="007B7D89"/>
    <w:rsid w:val="007C0DCB"/>
    <w:rsid w:val="007C18FC"/>
    <w:rsid w:val="007C246B"/>
    <w:rsid w:val="007C2D27"/>
    <w:rsid w:val="007C4A92"/>
    <w:rsid w:val="007C536E"/>
    <w:rsid w:val="007C5F7F"/>
    <w:rsid w:val="007C6317"/>
    <w:rsid w:val="007C7365"/>
    <w:rsid w:val="007C74B8"/>
    <w:rsid w:val="007C769B"/>
    <w:rsid w:val="007C7C29"/>
    <w:rsid w:val="007C7F81"/>
    <w:rsid w:val="007D06B2"/>
    <w:rsid w:val="007D0A13"/>
    <w:rsid w:val="007D0A95"/>
    <w:rsid w:val="007D1697"/>
    <w:rsid w:val="007D1B0D"/>
    <w:rsid w:val="007D1DBB"/>
    <w:rsid w:val="007D1F1D"/>
    <w:rsid w:val="007D1FA7"/>
    <w:rsid w:val="007D2DF2"/>
    <w:rsid w:val="007D436C"/>
    <w:rsid w:val="007D65C5"/>
    <w:rsid w:val="007D6886"/>
    <w:rsid w:val="007D7290"/>
    <w:rsid w:val="007D72DF"/>
    <w:rsid w:val="007D73FE"/>
    <w:rsid w:val="007E0B73"/>
    <w:rsid w:val="007E239F"/>
    <w:rsid w:val="007E2409"/>
    <w:rsid w:val="007E2C17"/>
    <w:rsid w:val="007E3177"/>
    <w:rsid w:val="007E3A73"/>
    <w:rsid w:val="007E42FB"/>
    <w:rsid w:val="007E4CC6"/>
    <w:rsid w:val="007E6031"/>
    <w:rsid w:val="007E61D0"/>
    <w:rsid w:val="007E734A"/>
    <w:rsid w:val="007F0B95"/>
    <w:rsid w:val="007F0D5F"/>
    <w:rsid w:val="007F0EB5"/>
    <w:rsid w:val="007F17E5"/>
    <w:rsid w:val="007F1E22"/>
    <w:rsid w:val="007F2934"/>
    <w:rsid w:val="007F2A4E"/>
    <w:rsid w:val="007F35DB"/>
    <w:rsid w:val="007F44FD"/>
    <w:rsid w:val="007F4A9C"/>
    <w:rsid w:val="007F4DE4"/>
    <w:rsid w:val="007F57C7"/>
    <w:rsid w:val="007F5DF1"/>
    <w:rsid w:val="007F7041"/>
    <w:rsid w:val="007F70B2"/>
    <w:rsid w:val="007F73BB"/>
    <w:rsid w:val="007F7452"/>
    <w:rsid w:val="008008EE"/>
    <w:rsid w:val="0080138C"/>
    <w:rsid w:val="00801814"/>
    <w:rsid w:val="0080218F"/>
    <w:rsid w:val="008027AB"/>
    <w:rsid w:val="008028FB"/>
    <w:rsid w:val="008029DB"/>
    <w:rsid w:val="00803A51"/>
    <w:rsid w:val="00803B22"/>
    <w:rsid w:val="008050BE"/>
    <w:rsid w:val="008059D0"/>
    <w:rsid w:val="0080675F"/>
    <w:rsid w:val="00806AA2"/>
    <w:rsid w:val="0080701C"/>
    <w:rsid w:val="00810360"/>
    <w:rsid w:val="00810EE8"/>
    <w:rsid w:val="00811BB7"/>
    <w:rsid w:val="0081218D"/>
    <w:rsid w:val="008127C2"/>
    <w:rsid w:val="008143B7"/>
    <w:rsid w:val="00814B1F"/>
    <w:rsid w:val="00814B2A"/>
    <w:rsid w:val="00815E38"/>
    <w:rsid w:val="0081624A"/>
    <w:rsid w:val="00816517"/>
    <w:rsid w:val="00816CC7"/>
    <w:rsid w:val="00816F18"/>
    <w:rsid w:val="008170D1"/>
    <w:rsid w:val="008179D0"/>
    <w:rsid w:val="00820BC9"/>
    <w:rsid w:val="00821697"/>
    <w:rsid w:val="008217CC"/>
    <w:rsid w:val="00821ED4"/>
    <w:rsid w:val="00823D68"/>
    <w:rsid w:val="00824543"/>
    <w:rsid w:val="008248BD"/>
    <w:rsid w:val="00824E79"/>
    <w:rsid w:val="00826E69"/>
    <w:rsid w:val="008311AB"/>
    <w:rsid w:val="00831233"/>
    <w:rsid w:val="008315E6"/>
    <w:rsid w:val="0083171B"/>
    <w:rsid w:val="00831F14"/>
    <w:rsid w:val="008320B6"/>
    <w:rsid w:val="00832640"/>
    <w:rsid w:val="00834473"/>
    <w:rsid w:val="008368E7"/>
    <w:rsid w:val="008368F3"/>
    <w:rsid w:val="00837B51"/>
    <w:rsid w:val="00837DA4"/>
    <w:rsid w:val="00837F3B"/>
    <w:rsid w:val="00840404"/>
    <w:rsid w:val="008405DD"/>
    <w:rsid w:val="00840F8D"/>
    <w:rsid w:val="00841842"/>
    <w:rsid w:val="00841F4A"/>
    <w:rsid w:val="00842636"/>
    <w:rsid w:val="00842F1E"/>
    <w:rsid w:val="0084314B"/>
    <w:rsid w:val="0084397F"/>
    <w:rsid w:val="00843FB1"/>
    <w:rsid w:val="008443C3"/>
    <w:rsid w:val="00844A53"/>
    <w:rsid w:val="00845211"/>
    <w:rsid w:val="0084611F"/>
    <w:rsid w:val="00846233"/>
    <w:rsid w:val="0084640A"/>
    <w:rsid w:val="00846533"/>
    <w:rsid w:val="008469F2"/>
    <w:rsid w:val="008474C8"/>
    <w:rsid w:val="00850390"/>
    <w:rsid w:val="008505D3"/>
    <w:rsid w:val="00850631"/>
    <w:rsid w:val="00850819"/>
    <w:rsid w:val="00850AD9"/>
    <w:rsid w:val="0085129D"/>
    <w:rsid w:val="00853933"/>
    <w:rsid w:val="00855193"/>
    <w:rsid w:val="008558BA"/>
    <w:rsid w:val="00860699"/>
    <w:rsid w:val="008607E1"/>
    <w:rsid w:val="00860A8D"/>
    <w:rsid w:val="00861B1F"/>
    <w:rsid w:val="008623E3"/>
    <w:rsid w:val="008625DA"/>
    <w:rsid w:val="00862BF9"/>
    <w:rsid w:val="00863480"/>
    <w:rsid w:val="00863541"/>
    <w:rsid w:val="00863A66"/>
    <w:rsid w:val="0086436D"/>
    <w:rsid w:val="00864EC9"/>
    <w:rsid w:val="00864F0D"/>
    <w:rsid w:val="00865806"/>
    <w:rsid w:val="00865D65"/>
    <w:rsid w:val="00865EDA"/>
    <w:rsid w:val="0086618A"/>
    <w:rsid w:val="008664E5"/>
    <w:rsid w:val="00866953"/>
    <w:rsid w:val="00866B48"/>
    <w:rsid w:val="00867203"/>
    <w:rsid w:val="008673BD"/>
    <w:rsid w:val="00867962"/>
    <w:rsid w:val="00867C87"/>
    <w:rsid w:val="00867CF0"/>
    <w:rsid w:val="008711DA"/>
    <w:rsid w:val="00872971"/>
    <w:rsid w:val="00872AEE"/>
    <w:rsid w:val="00873576"/>
    <w:rsid w:val="0087357B"/>
    <w:rsid w:val="00873653"/>
    <w:rsid w:val="0087393A"/>
    <w:rsid w:val="00874485"/>
    <w:rsid w:val="00874FEE"/>
    <w:rsid w:val="008752E1"/>
    <w:rsid w:val="008756E6"/>
    <w:rsid w:val="0087686E"/>
    <w:rsid w:val="008778B6"/>
    <w:rsid w:val="00877C2B"/>
    <w:rsid w:val="00877CCF"/>
    <w:rsid w:val="00877E3C"/>
    <w:rsid w:val="00880464"/>
    <w:rsid w:val="00880E90"/>
    <w:rsid w:val="008810DF"/>
    <w:rsid w:val="0088144C"/>
    <w:rsid w:val="00881457"/>
    <w:rsid w:val="00882448"/>
    <w:rsid w:val="008828F7"/>
    <w:rsid w:val="00885392"/>
    <w:rsid w:val="008858D9"/>
    <w:rsid w:val="00886FFF"/>
    <w:rsid w:val="0088744E"/>
    <w:rsid w:val="0089031A"/>
    <w:rsid w:val="00890648"/>
    <w:rsid w:val="0089067A"/>
    <w:rsid w:val="008909CB"/>
    <w:rsid w:val="00890ECC"/>
    <w:rsid w:val="00890FD6"/>
    <w:rsid w:val="008911D6"/>
    <w:rsid w:val="008916C3"/>
    <w:rsid w:val="00891B65"/>
    <w:rsid w:val="008928A1"/>
    <w:rsid w:val="00892F79"/>
    <w:rsid w:val="0089307C"/>
    <w:rsid w:val="0089335C"/>
    <w:rsid w:val="008936C6"/>
    <w:rsid w:val="00894187"/>
    <w:rsid w:val="00894BE0"/>
    <w:rsid w:val="00894E4A"/>
    <w:rsid w:val="00897306"/>
    <w:rsid w:val="008976CC"/>
    <w:rsid w:val="008A14D8"/>
    <w:rsid w:val="008A1EDF"/>
    <w:rsid w:val="008A2141"/>
    <w:rsid w:val="008A2314"/>
    <w:rsid w:val="008A29D5"/>
    <w:rsid w:val="008A3458"/>
    <w:rsid w:val="008A3681"/>
    <w:rsid w:val="008A406C"/>
    <w:rsid w:val="008A40B6"/>
    <w:rsid w:val="008A4BFB"/>
    <w:rsid w:val="008A61A6"/>
    <w:rsid w:val="008B07F3"/>
    <w:rsid w:val="008B135D"/>
    <w:rsid w:val="008B1B86"/>
    <w:rsid w:val="008B26C5"/>
    <w:rsid w:val="008B2B7D"/>
    <w:rsid w:val="008B2EF7"/>
    <w:rsid w:val="008B42E0"/>
    <w:rsid w:val="008B5A3F"/>
    <w:rsid w:val="008B6719"/>
    <w:rsid w:val="008B682F"/>
    <w:rsid w:val="008B6CD7"/>
    <w:rsid w:val="008B6D16"/>
    <w:rsid w:val="008B7306"/>
    <w:rsid w:val="008B752E"/>
    <w:rsid w:val="008B7CE5"/>
    <w:rsid w:val="008C0657"/>
    <w:rsid w:val="008C0741"/>
    <w:rsid w:val="008C0E64"/>
    <w:rsid w:val="008C1BE7"/>
    <w:rsid w:val="008C2087"/>
    <w:rsid w:val="008C267C"/>
    <w:rsid w:val="008C36F8"/>
    <w:rsid w:val="008C567E"/>
    <w:rsid w:val="008C5963"/>
    <w:rsid w:val="008C69A1"/>
    <w:rsid w:val="008C69A7"/>
    <w:rsid w:val="008C6B3C"/>
    <w:rsid w:val="008D037C"/>
    <w:rsid w:val="008D03E5"/>
    <w:rsid w:val="008D0F93"/>
    <w:rsid w:val="008D21A0"/>
    <w:rsid w:val="008D2924"/>
    <w:rsid w:val="008D339E"/>
    <w:rsid w:val="008D3792"/>
    <w:rsid w:val="008D5128"/>
    <w:rsid w:val="008D65FF"/>
    <w:rsid w:val="008E07B7"/>
    <w:rsid w:val="008E0C10"/>
    <w:rsid w:val="008E1CC5"/>
    <w:rsid w:val="008E32AE"/>
    <w:rsid w:val="008E349E"/>
    <w:rsid w:val="008E3C39"/>
    <w:rsid w:val="008E5C1F"/>
    <w:rsid w:val="008E5E21"/>
    <w:rsid w:val="008E6B95"/>
    <w:rsid w:val="008E71B9"/>
    <w:rsid w:val="008F1034"/>
    <w:rsid w:val="008F14FD"/>
    <w:rsid w:val="008F1EA7"/>
    <w:rsid w:val="008F1FA6"/>
    <w:rsid w:val="008F28E9"/>
    <w:rsid w:val="008F2A85"/>
    <w:rsid w:val="008F3057"/>
    <w:rsid w:val="008F30A7"/>
    <w:rsid w:val="008F3BE8"/>
    <w:rsid w:val="008F52C9"/>
    <w:rsid w:val="008F569A"/>
    <w:rsid w:val="008F6093"/>
    <w:rsid w:val="008F6E21"/>
    <w:rsid w:val="008F74C3"/>
    <w:rsid w:val="008F751A"/>
    <w:rsid w:val="00900117"/>
    <w:rsid w:val="0090033C"/>
    <w:rsid w:val="00900B71"/>
    <w:rsid w:val="0090160A"/>
    <w:rsid w:val="00901C70"/>
    <w:rsid w:val="009023A5"/>
    <w:rsid w:val="00902F9E"/>
    <w:rsid w:val="00903040"/>
    <w:rsid w:val="009039E6"/>
    <w:rsid w:val="00904662"/>
    <w:rsid w:val="0090563C"/>
    <w:rsid w:val="009079C2"/>
    <w:rsid w:val="00910471"/>
    <w:rsid w:val="00912006"/>
    <w:rsid w:val="009141AE"/>
    <w:rsid w:val="0091431D"/>
    <w:rsid w:val="0091446D"/>
    <w:rsid w:val="00914538"/>
    <w:rsid w:val="0091498C"/>
    <w:rsid w:val="009151F2"/>
    <w:rsid w:val="00915BF1"/>
    <w:rsid w:val="009160D8"/>
    <w:rsid w:val="0091645E"/>
    <w:rsid w:val="00916F93"/>
    <w:rsid w:val="00921950"/>
    <w:rsid w:val="00921E27"/>
    <w:rsid w:val="009238C3"/>
    <w:rsid w:val="00923C9B"/>
    <w:rsid w:val="009249A0"/>
    <w:rsid w:val="00924F0E"/>
    <w:rsid w:val="00925DA4"/>
    <w:rsid w:val="00925EDA"/>
    <w:rsid w:val="00926832"/>
    <w:rsid w:val="00926B92"/>
    <w:rsid w:val="009270D0"/>
    <w:rsid w:val="00930899"/>
    <w:rsid w:val="009310D3"/>
    <w:rsid w:val="009313C3"/>
    <w:rsid w:val="00931909"/>
    <w:rsid w:val="00931A2F"/>
    <w:rsid w:val="00932B4E"/>
    <w:rsid w:val="00932F64"/>
    <w:rsid w:val="00933232"/>
    <w:rsid w:val="00933559"/>
    <w:rsid w:val="00933D74"/>
    <w:rsid w:val="00934805"/>
    <w:rsid w:val="00936E99"/>
    <w:rsid w:val="00937C03"/>
    <w:rsid w:val="009400BB"/>
    <w:rsid w:val="00942311"/>
    <w:rsid w:val="00942E33"/>
    <w:rsid w:val="009439EB"/>
    <w:rsid w:val="00943CAB"/>
    <w:rsid w:val="009510F1"/>
    <w:rsid w:val="009517CF"/>
    <w:rsid w:val="009519E5"/>
    <w:rsid w:val="009521A1"/>
    <w:rsid w:val="00952D35"/>
    <w:rsid w:val="009533E6"/>
    <w:rsid w:val="0095370E"/>
    <w:rsid w:val="00953AB4"/>
    <w:rsid w:val="00954078"/>
    <w:rsid w:val="00954E21"/>
    <w:rsid w:val="00954F7E"/>
    <w:rsid w:val="009553CB"/>
    <w:rsid w:val="009558F9"/>
    <w:rsid w:val="00955B22"/>
    <w:rsid w:val="00956358"/>
    <w:rsid w:val="00956CB4"/>
    <w:rsid w:val="00957A63"/>
    <w:rsid w:val="00957AB0"/>
    <w:rsid w:val="00960503"/>
    <w:rsid w:val="00961800"/>
    <w:rsid w:val="00962312"/>
    <w:rsid w:val="009629E0"/>
    <w:rsid w:val="00963224"/>
    <w:rsid w:val="009640A3"/>
    <w:rsid w:val="009646B1"/>
    <w:rsid w:val="009658A1"/>
    <w:rsid w:val="00965DA2"/>
    <w:rsid w:val="00966226"/>
    <w:rsid w:val="00970529"/>
    <w:rsid w:val="00971918"/>
    <w:rsid w:val="00972224"/>
    <w:rsid w:val="009724F4"/>
    <w:rsid w:val="00972AC5"/>
    <w:rsid w:val="00973293"/>
    <w:rsid w:val="0097432A"/>
    <w:rsid w:val="00974D52"/>
    <w:rsid w:val="0097683F"/>
    <w:rsid w:val="009774E2"/>
    <w:rsid w:val="009775CC"/>
    <w:rsid w:val="0097781D"/>
    <w:rsid w:val="0097788E"/>
    <w:rsid w:val="00980030"/>
    <w:rsid w:val="00980956"/>
    <w:rsid w:val="00980B9B"/>
    <w:rsid w:val="009815B2"/>
    <w:rsid w:val="009816E5"/>
    <w:rsid w:val="009822F4"/>
    <w:rsid w:val="009825B7"/>
    <w:rsid w:val="00983277"/>
    <w:rsid w:val="009834FC"/>
    <w:rsid w:val="00983A1A"/>
    <w:rsid w:val="00984018"/>
    <w:rsid w:val="00984156"/>
    <w:rsid w:val="0098461D"/>
    <w:rsid w:val="00984AE0"/>
    <w:rsid w:val="00984B2E"/>
    <w:rsid w:val="0098535D"/>
    <w:rsid w:val="0099235E"/>
    <w:rsid w:val="00993955"/>
    <w:rsid w:val="0099483E"/>
    <w:rsid w:val="00994900"/>
    <w:rsid w:val="009955DD"/>
    <w:rsid w:val="00995FAE"/>
    <w:rsid w:val="0099605B"/>
    <w:rsid w:val="009960FD"/>
    <w:rsid w:val="00997F78"/>
    <w:rsid w:val="009A043A"/>
    <w:rsid w:val="009A07A1"/>
    <w:rsid w:val="009A101D"/>
    <w:rsid w:val="009A1123"/>
    <w:rsid w:val="009A11B7"/>
    <w:rsid w:val="009A1D80"/>
    <w:rsid w:val="009A2A65"/>
    <w:rsid w:val="009A2D4C"/>
    <w:rsid w:val="009A3EC9"/>
    <w:rsid w:val="009A4169"/>
    <w:rsid w:val="009A42C5"/>
    <w:rsid w:val="009A50FA"/>
    <w:rsid w:val="009A525E"/>
    <w:rsid w:val="009A5315"/>
    <w:rsid w:val="009A6703"/>
    <w:rsid w:val="009A6F78"/>
    <w:rsid w:val="009A7B74"/>
    <w:rsid w:val="009A7E62"/>
    <w:rsid w:val="009B03E9"/>
    <w:rsid w:val="009B07EE"/>
    <w:rsid w:val="009B2041"/>
    <w:rsid w:val="009B291D"/>
    <w:rsid w:val="009B29DB"/>
    <w:rsid w:val="009B2BD9"/>
    <w:rsid w:val="009B3127"/>
    <w:rsid w:val="009B462B"/>
    <w:rsid w:val="009B4843"/>
    <w:rsid w:val="009B4A67"/>
    <w:rsid w:val="009B5237"/>
    <w:rsid w:val="009B5279"/>
    <w:rsid w:val="009B56CE"/>
    <w:rsid w:val="009B5EBD"/>
    <w:rsid w:val="009B663B"/>
    <w:rsid w:val="009B6A69"/>
    <w:rsid w:val="009B6A90"/>
    <w:rsid w:val="009C07E7"/>
    <w:rsid w:val="009C118F"/>
    <w:rsid w:val="009C1207"/>
    <w:rsid w:val="009C1F95"/>
    <w:rsid w:val="009C2B15"/>
    <w:rsid w:val="009C33AA"/>
    <w:rsid w:val="009C40CB"/>
    <w:rsid w:val="009C525A"/>
    <w:rsid w:val="009C5E92"/>
    <w:rsid w:val="009C6695"/>
    <w:rsid w:val="009D05F7"/>
    <w:rsid w:val="009D26AB"/>
    <w:rsid w:val="009D313B"/>
    <w:rsid w:val="009D365C"/>
    <w:rsid w:val="009D3A05"/>
    <w:rsid w:val="009D3A0B"/>
    <w:rsid w:val="009D57AA"/>
    <w:rsid w:val="009D5EC5"/>
    <w:rsid w:val="009D60DB"/>
    <w:rsid w:val="009D6524"/>
    <w:rsid w:val="009D6CC7"/>
    <w:rsid w:val="009E0542"/>
    <w:rsid w:val="009E0684"/>
    <w:rsid w:val="009E07D2"/>
    <w:rsid w:val="009E0F18"/>
    <w:rsid w:val="009E1FDE"/>
    <w:rsid w:val="009E2673"/>
    <w:rsid w:val="009E2C91"/>
    <w:rsid w:val="009E42E0"/>
    <w:rsid w:val="009E4973"/>
    <w:rsid w:val="009E5116"/>
    <w:rsid w:val="009E5277"/>
    <w:rsid w:val="009E57C7"/>
    <w:rsid w:val="009E59AB"/>
    <w:rsid w:val="009E5C74"/>
    <w:rsid w:val="009E60EA"/>
    <w:rsid w:val="009E66F8"/>
    <w:rsid w:val="009E67A9"/>
    <w:rsid w:val="009E6ED1"/>
    <w:rsid w:val="009E73DE"/>
    <w:rsid w:val="009E7DB2"/>
    <w:rsid w:val="009F01FC"/>
    <w:rsid w:val="009F0310"/>
    <w:rsid w:val="009F0B75"/>
    <w:rsid w:val="009F0C5E"/>
    <w:rsid w:val="009F1492"/>
    <w:rsid w:val="009F24F9"/>
    <w:rsid w:val="009F25F3"/>
    <w:rsid w:val="009F346D"/>
    <w:rsid w:val="009F3CFC"/>
    <w:rsid w:val="009F4A52"/>
    <w:rsid w:val="009F4C77"/>
    <w:rsid w:val="009F5589"/>
    <w:rsid w:val="009F59F3"/>
    <w:rsid w:val="009F6B4B"/>
    <w:rsid w:val="009F7142"/>
    <w:rsid w:val="009F7149"/>
    <w:rsid w:val="009F7636"/>
    <w:rsid w:val="00A002A3"/>
    <w:rsid w:val="00A00531"/>
    <w:rsid w:val="00A0075C"/>
    <w:rsid w:val="00A00EDE"/>
    <w:rsid w:val="00A03178"/>
    <w:rsid w:val="00A03544"/>
    <w:rsid w:val="00A04605"/>
    <w:rsid w:val="00A0513B"/>
    <w:rsid w:val="00A05B1F"/>
    <w:rsid w:val="00A068D8"/>
    <w:rsid w:val="00A06B51"/>
    <w:rsid w:val="00A06E76"/>
    <w:rsid w:val="00A0704B"/>
    <w:rsid w:val="00A073A2"/>
    <w:rsid w:val="00A074FD"/>
    <w:rsid w:val="00A074FE"/>
    <w:rsid w:val="00A114E3"/>
    <w:rsid w:val="00A11570"/>
    <w:rsid w:val="00A125CD"/>
    <w:rsid w:val="00A1279D"/>
    <w:rsid w:val="00A13E16"/>
    <w:rsid w:val="00A14A19"/>
    <w:rsid w:val="00A153E3"/>
    <w:rsid w:val="00A15758"/>
    <w:rsid w:val="00A15B91"/>
    <w:rsid w:val="00A1603C"/>
    <w:rsid w:val="00A16A74"/>
    <w:rsid w:val="00A200C6"/>
    <w:rsid w:val="00A20877"/>
    <w:rsid w:val="00A209AF"/>
    <w:rsid w:val="00A21A54"/>
    <w:rsid w:val="00A224DA"/>
    <w:rsid w:val="00A22AB6"/>
    <w:rsid w:val="00A2309D"/>
    <w:rsid w:val="00A23A4F"/>
    <w:rsid w:val="00A244E5"/>
    <w:rsid w:val="00A25AB4"/>
    <w:rsid w:val="00A25AC8"/>
    <w:rsid w:val="00A25B26"/>
    <w:rsid w:val="00A30EE3"/>
    <w:rsid w:val="00A30F45"/>
    <w:rsid w:val="00A313E8"/>
    <w:rsid w:val="00A320C4"/>
    <w:rsid w:val="00A324CF"/>
    <w:rsid w:val="00A34A0B"/>
    <w:rsid w:val="00A3528E"/>
    <w:rsid w:val="00A356CB"/>
    <w:rsid w:val="00A35E66"/>
    <w:rsid w:val="00A35F4F"/>
    <w:rsid w:val="00A363F2"/>
    <w:rsid w:val="00A40C3C"/>
    <w:rsid w:val="00A41528"/>
    <w:rsid w:val="00A428F5"/>
    <w:rsid w:val="00A4304F"/>
    <w:rsid w:val="00A435F3"/>
    <w:rsid w:val="00A43912"/>
    <w:rsid w:val="00A441DD"/>
    <w:rsid w:val="00A44F94"/>
    <w:rsid w:val="00A46042"/>
    <w:rsid w:val="00A47108"/>
    <w:rsid w:val="00A47F38"/>
    <w:rsid w:val="00A50BD1"/>
    <w:rsid w:val="00A5200F"/>
    <w:rsid w:val="00A5231C"/>
    <w:rsid w:val="00A52857"/>
    <w:rsid w:val="00A53E9A"/>
    <w:rsid w:val="00A54FFB"/>
    <w:rsid w:val="00A55481"/>
    <w:rsid w:val="00A56367"/>
    <w:rsid w:val="00A567CB"/>
    <w:rsid w:val="00A5723B"/>
    <w:rsid w:val="00A57325"/>
    <w:rsid w:val="00A57E2B"/>
    <w:rsid w:val="00A57F7E"/>
    <w:rsid w:val="00A6102C"/>
    <w:rsid w:val="00A61252"/>
    <w:rsid w:val="00A61921"/>
    <w:rsid w:val="00A61C34"/>
    <w:rsid w:val="00A62751"/>
    <w:rsid w:val="00A62E77"/>
    <w:rsid w:val="00A636F0"/>
    <w:rsid w:val="00A63775"/>
    <w:rsid w:val="00A64AEC"/>
    <w:rsid w:val="00A64D0B"/>
    <w:rsid w:val="00A6608C"/>
    <w:rsid w:val="00A66098"/>
    <w:rsid w:val="00A6629E"/>
    <w:rsid w:val="00A66A0D"/>
    <w:rsid w:val="00A66AFE"/>
    <w:rsid w:val="00A66FA3"/>
    <w:rsid w:val="00A677CA"/>
    <w:rsid w:val="00A67CDB"/>
    <w:rsid w:val="00A7002B"/>
    <w:rsid w:val="00A700EB"/>
    <w:rsid w:val="00A709E1"/>
    <w:rsid w:val="00A71254"/>
    <w:rsid w:val="00A7202D"/>
    <w:rsid w:val="00A73508"/>
    <w:rsid w:val="00A73D21"/>
    <w:rsid w:val="00A74116"/>
    <w:rsid w:val="00A74A02"/>
    <w:rsid w:val="00A74ADC"/>
    <w:rsid w:val="00A7528B"/>
    <w:rsid w:val="00A765D3"/>
    <w:rsid w:val="00A76FED"/>
    <w:rsid w:val="00A7710B"/>
    <w:rsid w:val="00A772F1"/>
    <w:rsid w:val="00A772FA"/>
    <w:rsid w:val="00A83623"/>
    <w:rsid w:val="00A83D63"/>
    <w:rsid w:val="00A84704"/>
    <w:rsid w:val="00A85193"/>
    <w:rsid w:val="00A85971"/>
    <w:rsid w:val="00A861BD"/>
    <w:rsid w:val="00A86336"/>
    <w:rsid w:val="00A86CB6"/>
    <w:rsid w:val="00A8705F"/>
    <w:rsid w:val="00A8720C"/>
    <w:rsid w:val="00A87487"/>
    <w:rsid w:val="00A87BF6"/>
    <w:rsid w:val="00A90BCD"/>
    <w:rsid w:val="00A91009"/>
    <w:rsid w:val="00A92089"/>
    <w:rsid w:val="00A93C81"/>
    <w:rsid w:val="00A942B1"/>
    <w:rsid w:val="00A9447A"/>
    <w:rsid w:val="00A9469D"/>
    <w:rsid w:val="00A947D4"/>
    <w:rsid w:val="00A9551C"/>
    <w:rsid w:val="00A964D4"/>
    <w:rsid w:val="00A96788"/>
    <w:rsid w:val="00A96798"/>
    <w:rsid w:val="00A967F2"/>
    <w:rsid w:val="00A97258"/>
    <w:rsid w:val="00A9765F"/>
    <w:rsid w:val="00AA0220"/>
    <w:rsid w:val="00AA058D"/>
    <w:rsid w:val="00AA07B3"/>
    <w:rsid w:val="00AA14A3"/>
    <w:rsid w:val="00AA243E"/>
    <w:rsid w:val="00AA2789"/>
    <w:rsid w:val="00AA2AF2"/>
    <w:rsid w:val="00AA2CEB"/>
    <w:rsid w:val="00AA3442"/>
    <w:rsid w:val="00AA3B44"/>
    <w:rsid w:val="00AA5DB3"/>
    <w:rsid w:val="00AA6306"/>
    <w:rsid w:val="00AA66F3"/>
    <w:rsid w:val="00AA71E3"/>
    <w:rsid w:val="00AA739A"/>
    <w:rsid w:val="00AB04D0"/>
    <w:rsid w:val="00AB0DCA"/>
    <w:rsid w:val="00AB146E"/>
    <w:rsid w:val="00AB3895"/>
    <w:rsid w:val="00AB3FB3"/>
    <w:rsid w:val="00AB4201"/>
    <w:rsid w:val="00AB4639"/>
    <w:rsid w:val="00AB542B"/>
    <w:rsid w:val="00AB75A4"/>
    <w:rsid w:val="00AB7779"/>
    <w:rsid w:val="00AC0085"/>
    <w:rsid w:val="00AC06F7"/>
    <w:rsid w:val="00AC07E1"/>
    <w:rsid w:val="00AC11F2"/>
    <w:rsid w:val="00AC13FF"/>
    <w:rsid w:val="00AC1C7C"/>
    <w:rsid w:val="00AC2340"/>
    <w:rsid w:val="00AC3B8F"/>
    <w:rsid w:val="00AC466B"/>
    <w:rsid w:val="00AC51E9"/>
    <w:rsid w:val="00AC67E1"/>
    <w:rsid w:val="00AC7B4F"/>
    <w:rsid w:val="00AD0914"/>
    <w:rsid w:val="00AD204D"/>
    <w:rsid w:val="00AD24A8"/>
    <w:rsid w:val="00AD24DE"/>
    <w:rsid w:val="00AD2ACD"/>
    <w:rsid w:val="00AD309D"/>
    <w:rsid w:val="00AD3278"/>
    <w:rsid w:val="00AD37D1"/>
    <w:rsid w:val="00AD41C5"/>
    <w:rsid w:val="00AD52F8"/>
    <w:rsid w:val="00AD57D6"/>
    <w:rsid w:val="00AD5EB2"/>
    <w:rsid w:val="00AD6357"/>
    <w:rsid w:val="00AD6446"/>
    <w:rsid w:val="00AD6518"/>
    <w:rsid w:val="00AD7166"/>
    <w:rsid w:val="00AD77E0"/>
    <w:rsid w:val="00AE1053"/>
    <w:rsid w:val="00AE2CE8"/>
    <w:rsid w:val="00AE404F"/>
    <w:rsid w:val="00AE48DF"/>
    <w:rsid w:val="00AE584C"/>
    <w:rsid w:val="00AE69DA"/>
    <w:rsid w:val="00AE6A07"/>
    <w:rsid w:val="00AF0D92"/>
    <w:rsid w:val="00AF1761"/>
    <w:rsid w:val="00AF1DC2"/>
    <w:rsid w:val="00AF20E2"/>
    <w:rsid w:val="00AF232D"/>
    <w:rsid w:val="00AF233A"/>
    <w:rsid w:val="00AF2A78"/>
    <w:rsid w:val="00AF44C9"/>
    <w:rsid w:val="00AF55B5"/>
    <w:rsid w:val="00AF58B4"/>
    <w:rsid w:val="00AF60EF"/>
    <w:rsid w:val="00AF7106"/>
    <w:rsid w:val="00AF78AF"/>
    <w:rsid w:val="00AF7D37"/>
    <w:rsid w:val="00B00AA6"/>
    <w:rsid w:val="00B00F4E"/>
    <w:rsid w:val="00B01D1F"/>
    <w:rsid w:val="00B02818"/>
    <w:rsid w:val="00B02877"/>
    <w:rsid w:val="00B02A59"/>
    <w:rsid w:val="00B03054"/>
    <w:rsid w:val="00B0332F"/>
    <w:rsid w:val="00B0385D"/>
    <w:rsid w:val="00B03CA9"/>
    <w:rsid w:val="00B049A7"/>
    <w:rsid w:val="00B05389"/>
    <w:rsid w:val="00B057D9"/>
    <w:rsid w:val="00B06D8F"/>
    <w:rsid w:val="00B10AC8"/>
    <w:rsid w:val="00B11158"/>
    <w:rsid w:val="00B1138A"/>
    <w:rsid w:val="00B11D24"/>
    <w:rsid w:val="00B11E20"/>
    <w:rsid w:val="00B122A8"/>
    <w:rsid w:val="00B12824"/>
    <w:rsid w:val="00B13953"/>
    <w:rsid w:val="00B14011"/>
    <w:rsid w:val="00B1493A"/>
    <w:rsid w:val="00B14C70"/>
    <w:rsid w:val="00B14F05"/>
    <w:rsid w:val="00B15D3A"/>
    <w:rsid w:val="00B16C8F"/>
    <w:rsid w:val="00B17535"/>
    <w:rsid w:val="00B2099A"/>
    <w:rsid w:val="00B20F2B"/>
    <w:rsid w:val="00B21A3F"/>
    <w:rsid w:val="00B21C55"/>
    <w:rsid w:val="00B21C61"/>
    <w:rsid w:val="00B22226"/>
    <w:rsid w:val="00B224A3"/>
    <w:rsid w:val="00B22B0F"/>
    <w:rsid w:val="00B22BFE"/>
    <w:rsid w:val="00B22C89"/>
    <w:rsid w:val="00B22CA3"/>
    <w:rsid w:val="00B233EA"/>
    <w:rsid w:val="00B23A36"/>
    <w:rsid w:val="00B23A71"/>
    <w:rsid w:val="00B23C95"/>
    <w:rsid w:val="00B23E92"/>
    <w:rsid w:val="00B24072"/>
    <w:rsid w:val="00B24200"/>
    <w:rsid w:val="00B2560C"/>
    <w:rsid w:val="00B2578C"/>
    <w:rsid w:val="00B30E58"/>
    <w:rsid w:val="00B3123C"/>
    <w:rsid w:val="00B3129A"/>
    <w:rsid w:val="00B3279C"/>
    <w:rsid w:val="00B33D4E"/>
    <w:rsid w:val="00B346FF"/>
    <w:rsid w:val="00B35618"/>
    <w:rsid w:val="00B3586D"/>
    <w:rsid w:val="00B36485"/>
    <w:rsid w:val="00B3765D"/>
    <w:rsid w:val="00B40042"/>
    <w:rsid w:val="00B401B1"/>
    <w:rsid w:val="00B40D69"/>
    <w:rsid w:val="00B424FF"/>
    <w:rsid w:val="00B425E5"/>
    <w:rsid w:val="00B429E6"/>
    <w:rsid w:val="00B43799"/>
    <w:rsid w:val="00B43955"/>
    <w:rsid w:val="00B43972"/>
    <w:rsid w:val="00B43E9A"/>
    <w:rsid w:val="00B44203"/>
    <w:rsid w:val="00B4547B"/>
    <w:rsid w:val="00B456D3"/>
    <w:rsid w:val="00B45BE6"/>
    <w:rsid w:val="00B45C1B"/>
    <w:rsid w:val="00B478F6"/>
    <w:rsid w:val="00B51218"/>
    <w:rsid w:val="00B51346"/>
    <w:rsid w:val="00B514B4"/>
    <w:rsid w:val="00B5185D"/>
    <w:rsid w:val="00B51AD6"/>
    <w:rsid w:val="00B5276C"/>
    <w:rsid w:val="00B52D07"/>
    <w:rsid w:val="00B52EF6"/>
    <w:rsid w:val="00B536F8"/>
    <w:rsid w:val="00B54A8F"/>
    <w:rsid w:val="00B56177"/>
    <w:rsid w:val="00B5622A"/>
    <w:rsid w:val="00B56892"/>
    <w:rsid w:val="00B56A27"/>
    <w:rsid w:val="00B56AEB"/>
    <w:rsid w:val="00B56B9F"/>
    <w:rsid w:val="00B56C4E"/>
    <w:rsid w:val="00B56CB8"/>
    <w:rsid w:val="00B57651"/>
    <w:rsid w:val="00B60A75"/>
    <w:rsid w:val="00B60D36"/>
    <w:rsid w:val="00B60D4E"/>
    <w:rsid w:val="00B618CD"/>
    <w:rsid w:val="00B6209D"/>
    <w:rsid w:val="00B6218C"/>
    <w:rsid w:val="00B638B3"/>
    <w:rsid w:val="00B63B8E"/>
    <w:rsid w:val="00B64CDB"/>
    <w:rsid w:val="00B6543C"/>
    <w:rsid w:val="00B65544"/>
    <w:rsid w:val="00B660FC"/>
    <w:rsid w:val="00B6734A"/>
    <w:rsid w:val="00B7023B"/>
    <w:rsid w:val="00B708D9"/>
    <w:rsid w:val="00B7099E"/>
    <w:rsid w:val="00B71088"/>
    <w:rsid w:val="00B71935"/>
    <w:rsid w:val="00B71B14"/>
    <w:rsid w:val="00B72388"/>
    <w:rsid w:val="00B72407"/>
    <w:rsid w:val="00B72ED0"/>
    <w:rsid w:val="00B72F6A"/>
    <w:rsid w:val="00B74B5B"/>
    <w:rsid w:val="00B74DD0"/>
    <w:rsid w:val="00B75233"/>
    <w:rsid w:val="00B75F32"/>
    <w:rsid w:val="00B7622C"/>
    <w:rsid w:val="00B773DF"/>
    <w:rsid w:val="00B77417"/>
    <w:rsid w:val="00B77822"/>
    <w:rsid w:val="00B8069A"/>
    <w:rsid w:val="00B80C7D"/>
    <w:rsid w:val="00B812A0"/>
    <w:rsid w:val="00B81E8C"/>
    <w:rsid w:val="00B8227A"/>
    <w:rsid w:val="00B8268B"/>
    <w:rsid w:val="00B85C61"/>
    <w:rsid w:val="00B8622F"/>
    <w:rsid w:val="00B86234"/>
    <w:rsid w:val="00B873FC"/>
    <w:rsid w:val="00B87EC5"/>
    <w:rsid w:val="00B9082C"/>
    <w:rsid w:val="00B90C63"/>
    <w:rsid w:val="00B9196B"/>
    <w:rsid w:val="00B91C41"/>
    <w:rsid w:val="00B91C54"/>
    <w:rsid w:val="00B92477"/>
    <w:rsid w:val="00B93529"/>
    <w:rsid w:val="00B935F0"/>
    <w:rsid w:val="00B937C7"/>
    <w:rsid w:val="00B93B77"/>
    <w:rsid w:val="00B949D5"/>
    <w:rsid w:val="00B94C46"/>
    <w:rsid w:val="00B94DC9"/>
    <w:rsid w:val="00B965CF"/>
    <w:rsid w:val="00BA0256"/>
    <w:rsid w:val="00BA05E2"/>
    <w:rsid w:val="00BA12BD"/>
    <w:rsid w:val="00BA378A"/>
    <w:rsid w:val="00BA43D3"/>
    <w:rsid w:val="00BA4727"/>
    <w:rsid w:val="00BA4A23"/>
    <w:rsid w:val="00BA4ED5"/>
    <w:rsid w:val="00BA598D"/>
    <w:rsid w:val="00BA67DE"/>
    <w:rsid w:val="00BA69DB"/>
    <w:rsid w:val="00BA6E98"/>
    <w:rsid w:val="00BA7352"/>
    <w:rsid w:val="00BB0743"/>
    <w:rsid w:val="00BB13BF"/>
    <w:rsid w:val="00BB14D4"/>
    <w:rsid w:val="00BB185C"/>
    <w:rsid w:val="00BB1C80"/>
    <w:rsid w:val="00BB1E60"/>
    <w:rsid w:val="00BB2B86"/>
    <w:rsid w:val="00BB2FD3"/>
    <w:rsid w:val="00BB35EE"/>
    <w:rsid w:val="00BB48EF"/>
    <w:rsid w:val="00BB5BA9"/>
    <w:rsid w:val="00BB6184"/>
    <w:rsid w:val="00BC186A"/>
    <w:rsid w:val="00BC22FA"/>
    <w:rsid w:val="00BC3091"/>
    <w:rsid w:val="00BC3734"/>
    <w:rsid w:val="00BC38FE"/>
    <w:rsid w:val="00BC4308"/>
    <w:rsid w:val="00BC4BD5"/>
    <w:rsid w:val="00BC4C92"/>
    <w:rsid w:val="00BC5BB8"/>
    <w:rsid w:val="00BC5C4F"/>
    <w:rsid w:val="00BC6303"/>
    <w:rsid w:val="00BC6719"/>
    <w:rsid w:val="00BC67C6"/>
    <w:rsid w:val="00BD0B92"/>
    <w:rsid w:val="00BD0D0A"/>
    <w:rsid w:val="00BD3F2C"/>
    <w:rsid w:val="00BD3F89"/>
    <w:rsid w:val="00BD423F"/>
    <w:rsid w:val="00BD51A3"/>
    <w:rsid w:val="00BD6574"/>
    <w:rsid w:val="00BD6879"/>
    <w:rsid w:val="00BD790C"/>
    <w:rsid w:val="00BE0D72"/>
    <w:rsid w:val="00BE1A53"/>
    <w:rsid w:val="00BE1B38"/>
    <w:rsid w:val="00BE1EBB"/>
    <w:rsid w:val="00BE2EA5"/>
    <w:rsid w:val="00BE3FED"/>
    <w:rsid w:val="00BE4141"/>
    <w:rsid w:val="00BE4168"/>
    <w:rsid w:val="00BE435C"/>
    <w:rsid w:val="00BE4835"/>
    <w:rsid w:val="00BE5C87"/>
    <w:rsid w:val="00BE5CE5"/>
    <w:rsid w:val="00BE63D1"/>
    <w:rsid w:val="00BE6440"/>
    <w:rsid w:val="00BF0233"/>
    <w:rsid w:val="00BF06BA"/>
    <w:rsid w:val="00BF124D"/>
    <w:rsid w:val="00BF1340"/>
    <w:rsid w:val="00BF150A"/>
    <w:rsid w:val="00BF21B4"/>
    <w:rsid w:val="00BF2651"/>
    <w:rsid w:val="00BF2716"/>
    <w:rsid w:val="00BF2B68"/>
    <w:rsid w:val="00BF2CF9"/>
    <w:rsid w:val="00BF4718"/>
    <w:rsid w:val="00BF5CC0"/>
    <w:rsid w:val="00BF6645"/>
    <w:rsid w:val="00BF739F"/>
    <w:rsid w:val="00BF7756"/>
    <w:rsid w:val="00BF7CD7"/>
    <w:rsid w:val="00BF7DF4"/>
    <w:rsid w:val="00C002A7"/>
    <w:rsid w:val="00C004FA"/>
    <w:rsid w:val="00C00D76"/>
    <w:rsid w:val="00C00DEA"/>
    <w:rsid w:val="00C0107D"/>
    <w:rsid w:val="00C01A79"/>
    <w:rsid w:val="00C02924"/>
    <w:rsid w:val="00C02A46"/>
    <w:rsid w:val="00C0340D"/>
    <w:rsid w:val="00C041F7"/>
    <w:rsid w:val="00C047FC"/>
    <w:rsid w:val="00C04F8B"/>
    <w:rsid w:val="00C05472"/>
    <w:rsid w:val="00C05636"/>
    <w:rsid w:val="00C0637F"/>
    <w:rsid w:val="00C078AB"/>
    <w:rsid w:val="00C10739"/>
    <w:rsid w:val="00C10EEF"/>
    <w:rsid w:val="00C1163E"/>
    <w:rsid w:val="00C11916"/>
    <w:rsid w:val="00C11B4B"/>
    <w:rsid w:val="00C12D8C"/>
    <w:rsid w:val="00C14319"/>
    <w:rsid w:val="00C145DF"/>
    <w:rsid w:val="00C148DC"/>
    <w:rsid w:val="00C15455"/>
    <w:rsid w:val="00C1559B"/>
    <w:rsid w:val="00C16074"/>
    <w:rsid w:val="00C16388"/>
    <w:rsid w:val="00C16E39"/>
    <w:rsid w:val="00C17052"/>
    <w:rsid w:val="00C1717A"/>
    <w:rsid w:val="00C17350"/>
    <w:rsid w:val="00C174AA"/>
    <w:rsid w:val="00C17A2A"/>
    <w:rsid w:val="00C17CF3"/>
    <w:rsid w:val="00C2207C"/>
    <w:rsid w:val="00C2241E"/>
    <w:rsid w:val="00C224E9"/>
    <w:rsid w:val="00C22F0B"/>
    <w:rsid w:val="00C2371A"/>
    <w:rsid w:val="00C23D49"/>
    <w:rsid w:val="00C24945"/>
    <w:rsid w:val="00C24A05"/>
    <w:rsid w:val="00C26DD0"/>
    <w:rsid w:val="00C27C39"/>
    <w:rsid w:val="00C30A24"/>
    <w:rsid w:val="00C31957"/>
    <w:rsid w:val="00C32C6F"/>
    <w:rsid w:val="00C33527"/>
    <w:rsid w:val="00C33698"/>
    <w:rsid w:val="00C3377A"/>
    <w:rsid w:val="00C3381D"/>
    <w:rsid w:val="00C34366"/>
    <w:rsid w:val="00C3477F"/>
    <w:rsid w:val="00C34EFD"/>
    <w:rsid w:val="00C358EB"/>
    <w:rsid w:val="00C37657"/>
    <w:rsid w:val="00C378F2"/>
    <w:rsid w:val="00C40093"/>
    <w:rsid w:val="00C4205B"/>
    <w:rsid w:val="00C423B8"/>
    <w:rsid w:val="00C43E29"/>
    <w:rsid w:val="00C44904"/>
    <w:rsid w:val="00C44B6F"/>
    <w:rsid w:val="00C47706"/>
    <w:rsid w:val="00C4787F"/>
    <w:rsid w:val="00C478CE"/>
    <w:rsid w:val="00C4797F"/>
    <w:rsid w:val="00C50F70"/>
    <w:rsid w:val="00C515FC"/>
    <w:rsid w:val="00C521F3"/>
    <w:rsid w:val="00C523A1"/>
    <w:rsid w:val="00C527AC"/>
    <w:rsid w:val="00C52BD6"/>
    <w:rsid w:val="00C5308E"/>
    <w:rsid w:val="00C53B75"/>
    <w:rsid w:val="00C55096"/>
    <w:rsid w:val="00C559FA"/>
    <w:rsid w:val="00C55AC7"/>
    <w:rsid w:val="00C55D13"/>
    <w:rsid w:val="00C55EFC"/>
    <w:rsid w:val="00C56467"/>
    <w:rsid w:val="00C56BAD"/>
    <w:rsid w:val="00C570B8"/>
    <w:rsid w:val="00C57486"/>
    <w:rsid w:val="00C609F2"/>
    <w:rsid w:val="00C62743"/>
    <w:rsid w:val="00C63989"/>
    <w:rsid w:val="00C63A12"/>
    <w:rsid w:val="00C647E9"/>
    <w:rsid w:val="00C652BD"/>
    <w:rsid w:val="00C6550B"/>
    <w:rsid w:val="00C66190"/>
    <w:rsid w:val="00C72C7F"/>
    <w:rsid w:val="00C72C85"/>
    <w:rsid w:val="00C73210"/>
    <w:rsid w:val="00C7395A"/>
    <w:rsid w:val="00C73A0C"/>
    <w:rsid w:val="00C73FD9"/>
    <w:rsid w:val="00C7408F"/>
    <w:rsid w:val="00C746EF"/>
    <w:rsid w:val="00C75B02"/>
    <w:rsid w:val="00C76DF7"/>
    <w:rsid w:val="00C76FE8"/>
    <w:rsid w:val="00C77435"/>
    <w:rsid w:val="00C804DD"/>
    <w:rsid w:val="00C809F0"/>
    <w:rsid w:val="00C80DF0"/>
    <w:rsid w:val="00C819B5"/>
    <w:rsid w:val="00C8345E"/>
    <w:rsid w:val="00C83C4D"/>
    <w:rsid w:val="00C83F75"/>
    <w:rsid w:val="00C846F2"/>
    <w:rsid w:val="00C84BED"/>
    <w:rsid w:val="00C85080"/>
    <w:rsid w:val="00C864A0"/>
    <w:rsid w:val="00C8662C"/>
    <w:rsid w:val="00C90AA7"/>
    <w:rsid w:val="00C91382"/>
    <w:rsid w:val="00C921F8"/>
    <w:rsid w:val="00C92BBB"/>
    <w:rsid w:val="00C92D2A"/>
    <w:rsid w:val="00C9329C"/>
    <w:rsid w:val="00C933CE"/>
    <w:rsid w:val="00C93BC7"/>
    <w:rsid w:val="00C94326"/>
    <w:rsid w:val="00C94651"/>
    <w:rsid w:val="00C94C9E"/>
    <w:rsid w:val="00C96063"/>
    <w:rsid w:val="00C9621A"/>
    <w:rsid w:val="00C96FC1"/>
    <w:rsid w:val="00CA0EE4"/>
    <w:rsid w:val="00CA149A"/>
    <w:rsid w:val="00CA179F"/>
    <w:rsid w:val="00CA1A8E"/>
    <w:rsid w:val="00CA23F8"/>
    <w:rsid w:val="00CA2C62"/>
    <w:rsid w:val="00CA304F"/>
    <w:rsid w:val="00CA33E3"/>
    <w:rsid w:val="00CA404F"/>
    <w:rsid w:val="00CA42AA"/>
    <w:rsid w:val="00CA4498"/>
    <w:rsid w:val="00CA553A"/>
    <w:rsid w:val="00CA5A8F"/>
    <w:rsid w:val="00CA64B5"/>
    <w:rsid w:val="00CA65EB"/>
    <w:rsid w:val="00CA68C4"/>
    <w:rsid w:val="00CA733B"/>
    <w:rsid w:val="00CA7B75"/>
    <w:rsid w:val="00CA7FCA"/>
    <w:rsid w:val="00CB14B4"/>
    <w:rsid w:val="00CB1B87"/>
    <w:rsid w:val="00CB248D"/>
    <w:rsid w:val="00CB2AB1"/>
    <w:rsid w:val="00CB303B"/>
    <w:rsid w:val="00CB3648"/>
    <w:rsid w:val="00CB6EF8"/>
    <w:rsid w:val="00CB77F3"/>
    <w:rsid w:val="00CC0C47"/>
    <w:rsid w:val="00CC0D3B"/>
    <w:rsid w:val="00CC1197"/>
    <w:rsid w:val="00CC1E2B"/>
    <w:rsid w:val="00CC1FD1"/>
    <w:rsid w:val="00CC207E"/>
    <w:rsid w:val="00CC222C"/>
    <w:rsid w:val="00CC2335"/>
    <w:rsid w:val="00CC2596"/>
    <w:rsid w:val="00CC2633"/>
    <w:rsid w:val="00CC4435"/>
    <w:rsid w:val="00CC51AE"/>
    <w:rsid w:val="00CC5D1E"/>
    <w:rsid w:val="00CC604B"/>
    <w:rsid w:val="00CC67BD"/>
    <w:rsid w:val="00CC6881"/>
    <w:rsid w:val="00CC74FC"/>
    <w:rsid w:val="00CC7CC2"/>
    <w:rsid w:val="00CD0EEA"/>
    <w:rsid w:val="00CD10FD"/>
    <w:rsid w:val="00CD15C7"/>
    <w:rsid w:val="00CD1F98"/>
    <w:rsid w:val="00CD50C1"/>
    <w:rsid w:val="00CD5C36"/>
    <w:rsid w:val="00CD6160"/>
    <w:rsid w:val="00CD705E"/>
    <w:rsid w:val="00CE067D"/>
    <w:rsid w:val="00CE1035"/>
    <w:rsid w:val="00CE11C5"/>
    <w:rsid w:val="00CE1E69"/>
    <w:rsid w:val="00CE2AC4"/>
    <w:rsid w:val="00CE2EF7"/>
    <w:rsid w:val="00CE4115"/>
    <w:rsid w:val="00CE42FD"/>
    <w:rsid w:val="00CE4914"/>
    <w:rsid w:val="00CE4D23"/>
    <w:rsid w:val="00CE5302"/>
    <w:rsid w:val="00CE5D1A"/>
    <w:rsid w:val="00CE5FB2"/>
    <w:rsid w:val="00CE743A"/>
    <w:rsid w:val="00CE7E5C"/>
    <w:rsid w:val="00CF08EB"/>
    <w:rsid w:val="00CF0CB4"/>
    <w:rsid w:val="00CF0E00"/>
    <w:rsid w:val="00CF130D"/>
    <w:rsid w:val="00CF170C"/>
    <w:rsid w:val="00CF218C"/>
    <w:rsid w:val="00CF221F"/>
    <w:rsid w:val="00CF2348"/>
    <w:rsid w:val="00CF3039"/>
    <w:rsid w:val="00CF453F"/>
    <w:rsid w:val="00CF5DF8"/>
    <w:rsid w:val="00CF6FCB"/>
    <w:rsid w:val="00CF7B24"/>
    <w:rsid w:val="00CF7B59"/>
    <w:rsid w:val="00D000CC"/>
    <w:rsid w:val="00D0124E"/>
    <w:rsid w:val="00D015E6"/>
    <w:rsid w:val="00D01802"/>
    <w:rsid w:val="00D02B59"/>
    <w:rsid w:val="00D02D50"/>
    <w:rsid w:val="00D0381A"/>
    <w:rsid w:val="00D0416D"/>
    <w:rsid w:val="00D04760"/>
    <w:rsid w:val="00D050D3"/>
    <w:rsid w:val="00D061CB"/>
    <w:rsid w:val="00D0664D"/>
    <w:rsid w:val="00D06F49"/>
    <w:rsid w:val="00D06FD3"/>
    <w:rsid w:val="00D070A6"/>
    <w:rsid w:val="00D07260"/>
    <w:rsid w:val="00D07EE5"/>
    <w:rsid w:val="00D12E94"/>
    <w:rsid w:val="00D13178"/>
    <w:rsid w:val="00D139C8"/>
    <w:rsid w:val="00D14CED"/>
    <w:rsid w:val="00D15022"/>
    <w:rsid w:val="00D169E3"/>
    <w:rsid w:val="00D1720E"/>
    <w:rsid w:val="00D17E81"/>
    <w:rsid w:val="00D20366"/>
    <w:rsid w:val="00D2043A"/>
    <w:rsid w:val="00D20EB7"/>
    <w:rsid w:val="00D2176E"/>
    <w:rsid w:val="00D221C8"/>
    <w:rsid w:val="00D22500"/>
    <w:rsid w:val="00D22DA6"/>
    <w:rsid w:val="00D24329"/>
    <w:rsid w:val="00D25011"/>
    <w:rsid w:val="00D266D1"/>
    <w:rsid w:val="00D26F00"/>
    <w:rsid w:val="00D273DE"/>
    <w:rsid w:val="00D307BB"/>
    <w:rsid w:val="00D309FB"/>
    <w:rsid w:val="00D317C3"/>
    <w:rsid w:val="00D31ACA"/>
    <w:rsid w:val="00D32295"/>
    <w:rsid w:val="00D3244D"/>
    <w:rsid w:val="00D32AD8"/>
    <w:rsid w:val="00D32C3E"/>
    <w:rsid w:val="00D33163"/>
    <w:rsid w:val="00D3454E"/>
    <w:rsid w:val="00D349FE"/>
    <w:rsid w:val="00D35089"/>
    <w:rsid w:val="00D357D0"/>
    <w:rsid w:val="00D357EF"/>
    <w:rsid w:val="00D37913"/>
    <w:rsid w:val="00D403A4"/>
    <w:rsid w:val="00D40414"/>
    <w:rsid w:val="00D405C6"/>
    <w:rsid w:val="00D4081A"/>
    <w:rsid w:val="00D40E3F"/>
    <w:rsid w:val="00D41BCF"/>
    <w:rsid w:val="00D42498"/>
    <w:rsid w:val="00D4355C"/>
    <w:rsid w:val="00D439DE"/>
    <w:rsid w:val="00D43B1A"/>
    <w:rsid w:val="00D43DEC"/>
    <w:rsid w:val="00D4577B"/>
    <w:rsid w:val="00D45AD5"/>
    <w:rsid w:val="00D474E0"/>
    <w:rsid w:val="00D475E3"/>
    <w:rsid w:val="00D50F76"/>
    <w:rsid w:val="00D5105A"/>
    <w:rsid w:val="00D5214C"/>
    <w:rsid w:val="00D527EB"/>
    <w:rsid w:val="00D52E1E"/>
    <w:rsid w:val="00D538EE"/>
    <w:rsid w:val="00D5430B"/>
    <w:rsid w:val="00D5437B"/>
    <w:rsid w:val="00D54E7C"/>
    <w:rsid w:val="00D551CD"/>
    <w:rsid w:val="00D551F4"/>
    <w:rsid w:val="00D5545D"/>
    <w:rsid w:val="00D60DD3"/>
    <w:rsid w:val="00D613C5"/>
    <w:rsid w:val="00D615A4"/>
    <w:rsid w:val="00D61882"/>
    <w:rsid w:val="00D61D66"/>
    <w:rsid w:val="00D62DFF"/>
    <w:rsid w:val="00D63452"/>
    <w:rsid w:val="00D64AB4"/>
    <w:rsid w:val="00D64E9D"/>
    <w:rsid w:val="00D6517F"/>
    <w:rsid w:val="00D6602F"/>
    <w:rsid w:val="00D664AE"/>
    <w:rsid w:val="00D667C0"/>
    <w:rsid w:val="00D66A61"/>
    <w:rsid w:val="00D701D2"/>
    <w:rsid w:val="00D70257"/>
    <w:rsid w:val="00D70539"/>
    <w:rsid w:val="00D70E0B"/>
    <w:rsid w:val="00D71CF5"/>
    <w:rsid w:val="00D726BA"/>
    <w:rsid w:val="00D72F51"/>
    <w:rsid w:val="00D75DC5"/>
    <w:rsid w:val="00D76220"/>
    <w:rsid w:val="00D76980"/>
    <w:rsid w:val="00D77292"/>
    <w:rsid w:val="00D773C3"/>
    <w:rsid w:val="00D7753D"/>
    <w:rsid w:val="00D8086F"/>
    <w:rsid w:val="00D80C03"/>
    <w:rsid w:val="00D82462"/>
    <w:rsid w:val="00D8296D"/>
    <w:rsid w:val="00D82CFA"/>
    <w:rsid w:val="00D83CA0"/>
    <w:rsid w:val="00D83D48"/>
    <w:rsid w:val="00D844EB"/>
    <w:rsid w:val="00D86943"/>
    <w:rsid w:val="00D8701C"/>
    <w:rsid w:val="00D90105"/>
    <w:rsid w:val="00D91F29"/>
    <w:rsid w:val="00D921CC"/>
    <w:rsid w:val="00D9441F"/>
    <w:rsid w:val="00D94724"/>
    <w:rsid w:val="00D95326"/>
    <w:rsid w:val="00D9648F"/>
    <w:rsid w:val="00D965FC"/>
    <w:rsid w:val="00D978CB"/>
    <w:rsid w:val="00D97A42"/>
    <w:rsid w:val="00DA0482"/>
    <w:rsid w:val="00DA1061"/>
    <w:rsid w:val="00DA13F5"/>
    <w:rsid w:val="00DA15AE"/>
    <w:rsid w:val="00DA1F5A"/>
    <w:rsid w:val="00DA2468"/>
    <w:rsid w:val="00DA2C9B"/>
    <w:rsid w:val="00DA2D7F"/>
    <w:rsid w:val="00DA31CD"/>
    <w:rsid w:val="00DA33CD"/>
    <w:rsid w:val="00DA3C6F"/>
    <w:rsid w:val="00DA49FC"/>
    <w:rsid w:val="00DA5F61"/>
    <w:rsid w:val="00DA5FD0"/>
    <w:rsid w:val="00DA618A"/>
    <w:rsid w:val="00DA649F"/>
    <w:rsid w:val="00DB0728"/>
    <w:rsid w:val="00DB11CF"/>
    <w:rsid w:val="00DB13B5"/>
    <w:rsid w:val="00DB356A"/>
    <w:rsid w:val="00DB3983"/>
    <w:rsid w:val="00DB3E75"/>
    <w:rsid w:val="00DB4339"/>
    <w:rsid w:val="00DB4965"/>
    <w:rsid w:val="00DB5877"/>
    <w:rsid w:val="00DB5E12"/>
    <w:rsid w:val="00DB6302"/>
    <w:rsid w:val="00DC005A"/>
    <w:rsid w:val="00DC0AFA"/>
    <w:rsid w:val="00DC0C8C"/>
    <w:rsid w:val="00DC1774"/>
    <w:rsid w:val="00DC288A"/>
    <w:rsid w:val="00DC2C25"/>
    <w:rsid w:val="00DC2F32"/>
    <w:rsid w:val="00DC350D"/>
    <w:rsid w:val="00DC3CA2"/>
    <w:rsid w:val="00DC43DA"/>
    <w:rsid w:val="00DC46CC"/>
    <w:rsid w:val="00DC524A"/>
    <w:rsid w:val="00DC57A1"/>
    <w:rsid w:val="00DC5C53"/>
    <w:rsid w:val="00DC5C86"/>
    <w:rsid w:val="00DC5DB7"/>
    <w:rsid w:val="00DC6422"/>
    <w:rsid w:val="00DC6752"/>
    <w:rsid w:val="00DC689A"/>
    <w:rsid w:val="00DC6DC6"/>
    <w:rsid w:val="00DC7466"/>
    <w:rsid w:val="00DC74CB"/>
    <w:rsid w:val="00DC7BEC"/>
    <w:rsid w:val="00DD0873"/>
    <w:rsid w:val="00DD0EA7"/>
    <w:rsid w:val="00DD1EDA"/>
    <w:rsid w:val="00DD301C"/>
    <w:rsid w:val="00DD3599"/>
    <w:rsid w:val="00DD35D9"/>
    <w:rsid w:val="00DD35F4"/>
    <w:rsid w:val="00DD4AD4"/>
    <w:rsid w:val="00DD4CB1"/>
    <w:rsid w:val="00DD63C1"/>
    <w:rsid w:val="00DD6FD9"/>
    <w:rsid w:val="00DD7578"/>
    <w:rsid w:val="00DE027D"/>
    <w:rsid w:val="00DE090E"/>
    <w:rsid w:val="00DE0C1D"/>
    <w:rsid w:val="00DE0F45"/>
    <w:rsid w:val="00DE0FCF"/>
    <w:rsid w:val="00DE1BE2"/>
    <w:rsid w:val="00DE280B"/>
    <w:rsid w:val="00DE282E"/>
    <w:rsid w:val="00DE2A8B"/>
    <w:rsid w:val="00DE2FFF"/>
    <w:rsid w:val="00DE41AB"/>
    <w:rsid w:val="00DE5C4F"/>
    <w:rsid w:val="00DE6DBF"/>
    <w:rsid w:val="00DE7608"/>
    <w:rsid w:val="00DF0180"/>
    <w:rsid w:val="00DF0371"/>
    <w:rsid w:val="00DF0EA4"/>
    <w:rsid w:val="00DF165C"/>
    <w:rsid w:val="00DF22A5"/>
    <w:rsid w:val="00DF22CB"/>
    <w:rsid w:val="00DF23A0"/>
    <w:rsid w:val="00DF28B5"/>
    <w:rsid w:val="00DF34AC"/>
    <w:rsid w:val="00DF3B01"/>
    <w:rsid w:val="00DF44E3"/>
    <w:rsid w:val="00DF4873"/>
    <w:rsid w:val="00DF4C25"/>
    <w:rsid w:val="00DF55BB"/>
    <w:rsid w:val="00DF613D"/>
    <w:rsid w:val="00DF61BB"/>
    <w:rsid w:val="00DF640D"/>
    <w:rsid w:val="00DF66C2"/>
    <w:rsid w:val="00DF674C"/>
    <w:rsid w:val="00DF6AE6"/>
    <w:rsid w:val="00DF7CE9"/>
    <w:rsid w:val="00E00251"/>
    <w:rsid w:val="00E00448"/>
    <w:rsid w:val="00E00EFF"/>
    <w:rsid w:val="00E01765"/>
    <w:rsid w:val="00E01926"/>
    <w:rsid w:val="00E0329B"/>
    <w:rsid w:val="00E03478"/>
    <w:rsid w:val="00E0386B"/>
    <w:rsid w:val="00E03AC3"/>
    <w:rsid w:val="00E0462F"/>
    <w:rsid w:val="00E046AD"/>
    <w:rsid w:val="00E054C6"/>
    <w:rsid w:val="00E066FE"/>
    <w:rsid w:val="00E06C19"/>
    <w:rsid w:val="00E06CBE"/>
    <w:rsid w:val="00E102BE"/>
    <w:rsid w:val="00E10D3D"/>
    <w:rsid w:val="00E12419"/>
    <w:rsid w:val="00E12D58"/>
    <w:rsid w:val="00E134FA"/>
    <w:rsid w:val="00E13E08"/>
    <w:rsid w:val="00E14215"/>
    <w:rsid w:val="00E149C6"/>
    <w:rsid w:val="00E16259"/>
    <w:rsid w:val="00E176BD"/>
    <w:rsid w:val="00E17887"/>
    <w:rsid w:val="00E17ED6"/>
    <w:rsid w:val="00E20201"/>
    <w:rsid w:val="00E20597"/>
    <w:rsid w:val="00E20E3D"/>
    <w:rsid w:val="00E2131A"/>
    <w:rsid w:val="00E21913"/>
    <w:rsid w:val="00E22260"/>
    <w:rsid w:val="00E22672"/>
    <w:rsid w:val="00E22BF9"/>
    <w:rsid w:val="00E23539"/>
    <w:rsid w:val="00E23E6D"/>
    <w:rsid w:val="00E24137"/>
    <w:rsid w:val="00E243A0"/>
    <w:rsid w:val="00E2450E"/>
    <w:rsid w:val="00E253DE"/>
    <w:rsid w:val="00E2592F"/>
    <w:rsid w:val="00E26C95"/>
    <w:rsid w:val="00E27B08"/>
    <w:rsid w:val="00E27D43"/>
    <w:rsid w:val="00E30261"/>
    <w:rsid w:val="00E3164E"/>
    <w:rsid w:val="00E31815"/>
    <w:rsid w:val="00E32161"/>
    <w:rsid w:val="00E32B74"/>
    <w:rsid w:val="00E32C12"/>
    <w:rsid w:val="00E330DF"/>
    <w:rsid w:val="00E33E2D"/>
    <w:rsid w:val="00E34141"/>
    <w:rsid w:val="00E3507C"/>
    <w:rsid w:val="00E35392"/>
    <w:rsid w:val="00E369D5"/>
    <w:rsid w:val="00E37202"/>
    <w:rsid w:val="00E37781"/>
    <w:rsid w:val="00E37FC8"/>
    <w:rsid w:val="00E40623"/>
    <w:rsid w:val="00E410AB"/>
    <w:rsid w:val="00E41F1F"/>
    <w:rsid w:val="00E41FC4"/>
    <w:rsid w:val="00E43B80"/>
    <w:rsid w:val="00E43C5B"/>
    <w:rsid w:val="00E4403E"/>
    <w:rsid w:val="00E44780"/>
    <w:rsid w:val="00E44CFF"/>
    <w:rsid w:val="00E44D54"/>
    <w:rsid w:val="00E45E26"/>
    <w:rsid w:val="00E4701C"/>
    <w:rsid w:val="00E47910"/>
    <w:rsid w:val="00E517BC"/>
    <w:rsid w:val="00E53CE9"/>
    <w:rsid w:val="00E54C0C"/>
    <w:rsid w:val="00E55593"/>
    <w:rsid w:val="00E565EE"/>
    <w:rsid w:val="00E5754C"/>
    <w:rsid w:val="00E576C4"/>
    <w:rsid w:val="00E601D7"/>
    <w:rsid w:val="00E6066E"/>
    <w:rsid w:val="00E60AB2"/>
    <w:rsid w:val="00E61AD7"/>
    <w:rsid w:val="00E61EFD"/>
    <w:rsid w:val="00E6419E"/>
    <w:rsid w:val="00E6461B"/>
    <w:rsid w:val="00E64DAF"/>
    <w:rsid w:val="00E64ED9"/>
    <w:rsid w:val="00E67CDA"/>
    <w:rsid w:val="00E67D10"/>
    <w:rsid w:val="00E713F9"/>
    <w:rsid w:val="00E71F9E"/>
    <w:rsid w:val="00E72C58"/>
    <w:rsid w:val="00E7368A"/>
    <w:rsid w:val="00E7475B"/>
    <w:rsid w:val="00E751F7"/>
    <w:rsid w:val="00E75904"/>
    <w:rsid w:val="00E76324"/>
    <w:rsid w:val="00E765EE"/>
    <w:rsid w:val="00E76A9F"/>
    <w:rsid w:val="00E77247"/>
    <w:rsid w:val="00E774EE"/>
    <w:rsid w:val="00E777D0"/>
    <w:rsid w:val="00E801DE"/>
    <w:rsid w:val="00E80D9F"/>
    <w:rsid w:val="00E80EEB"/>
    <w:rsid w:val="00E8102D"/>
    <w:rsid w:val="00E81586"/>
    <w:rsid w:val="00E81BB7"/>
    <w:rsid w:val="00E823F6"/>
    <w:rsid w:val="00E82464"/>
    <w:rsid w:val="00E825A0"/>
    <w:rsid w:val="00E82B2B"/>
    <w:rsid w:val="00E83221"/>
    <w:rsid w:val="00E833CF"/>
    <w:rsid w:val="00E84B15"/>
    <w:rsid w:val="00E84D25"/>
    <w:rsid w:val="00E85881"/>
    <w:rsid w:val="00E85A67"/>
    <w:rsid w:val="00E85E99"/>
    <w:rsid w:val="00E8677A"/>
    <w:rsid w:val="00E908E7"/>
    <w:rsid w:val="00E92096"/>
    <w:rsid w:val="00E923F4"/>
    <w:rsid w:val="00E92926"/>
    <w:rsid w:val="00E92CB8"/>
    <w:rsid w:val="00E92FF4"/>
    <w:rsid w:val="00E93CD1"/>
    <w:rsid w:val="00E9421C"/>
    <w:rsid w:val="00E9583A"/>
    <w:rsid w:val="00E96EBE"/>
    <w:rsid w:val="00E96F52"/>
    <w:rsid w:val="00E9705C"/>
    <w:rsid w:val="00E9739E"/>
    <w:rsid w:val="00E974C0"/>
    <w:rsid w:val="00E97FA2"/>
    <w:rsid w:val="00EA09F4"/>
    <w:rsid w:val="00EA1807"/>
    <w:rsid w:val="00EA1CDA"/>
    <w:rsid w:val="00EA1EF4"/>
    <w:rsid w:val="00EA235E"/>
    <w:rsid w:val="00EA34D8"/>
    <w:rsid w:val="00EA39DC"/>
    <w:rsid w:val="00EA3ABD"/>
    <w:rsid w:val="00EA41B5"/>
    <w:rsid w:val="00EA45F1"/>
    <w:rsid w:val="00EA4D9B"/>
    <w:rsid w:val="00EA5ACF"/>
    <w:rsid w:val="00EA5C9C"/>
    <w:rsid w:val="00EA77B6"/>
    <w:rsid w:val="00EA7B79"/>
    <w:rsid w:val="00EA7BF3"/>
    <w:rsid w:val="00EB026C"/>
    <w:rsid w:val="00EB0FB1"/>
    <w:rsid w:val="00EB11D5"/>
    <w:rsid w:val="00EB2CD1"/>
    <w:rsid w:val="00EB4313"/>
    <w:rsid w:val="00EB5E94"/>
    <w:rsid w:val="00EB682B"/>
    <w:rsid w:val="00EB6E98"/>
    <w:rsid w:val="00EB7249"/>
    <w:rsid w:val="00EC147B"/>
    <w:rsid w:val="00EC16E6"/>
    <w:rsid w:val="00EC188B"/>
    <w:rsid w:val="00EC2763"/>
    <w:rsid w:val="00EC30D1"/>
    <w:rsid w:val="00EC341C"/>
    <w:rsid w:val="00EC37BB"/>
    <w:rsid w:val="00EC3AC1"/>
    <w:rsid w:val="00EC3B18"/>
    <w:rsid w:val="00EC3FCA"/>
    <w:rsid w:val="00EC4D6B"/>
    <w:rsid w:val="00EC520A"/>
    <w:rsid w:val="00EC54E6"/>
    <w:rsid w:val="00EC58C0"/>
    <w:rsid w:val="00ED070B"/>
    <w:rsid w:val="00ED0882"/>
    <w:rsid w:val="00ED0C47"/>
    <w:rsid w:val="00ED0E66"/>
    <w:rsid w:val="00ED1840"/>
    <w:rsid w:val="00ED1E65"/>
    <w:rsid w:val="00ED2E44"/>
    <w:rsid w:val="00ED338F"/>
    <w:rsid w:val="00ED3411"/>
    <w:rsid w:val="00ED3759"/>
    <w:rsid w:val="00ED3B61"/>
    <w:rsid w:val="00ED3CC4"/>
    <w:rsid w:val="00ED5E3D"/>
    <w:rsid w:val="00ED6037"/>
    <w:rsid w:val="00ED6370"/>
    <w:rsid w:val="00ED693A"/>
    <w:rsid w:val="00ED6D5D"/>
    <w:rsid w:val="00ED7922"/>
    <w:rsid w:val="00ED7963"/>
    <w:rsid w:val="00ED7A4A"/>
    <w:rsid w:val="00EE1876"/>
    <w:rsid w:val="00EE1E18"/>
    <w:rsid w:val="00EE234E"/>
    <w:rsid w:val="00EE23C6"/>
    <w:rsid w:val="00EE2881"/>
    <w:rsid w:val="00EE36C3"/>
    <w:rsid w:val="00EE4F30"/>
    <w:rsid w:val="00EE5311"/>
    <w:rsid w:val="00EE5583"/>
    <w:rsid w:val="00EE5DA0"/>
    <w:rsid w:val="00EE698D"/>
    <w:rsid w:val="00EE69C1"/>
    <w:rsid w:val="00EE6A40"/>
    <w:rsid w:val="00EE7769"/>
    <w:rsid w:val="00EF11BC"/>
    <w:rsid w:val="00EF15A3"/>
    <w:rsid w:val="00EF1D19"/>
    <w:rsid w:val="00EF2625"/>
    <w:rsid w:val="00EF4CA5"/>
    <w:rsid w:val="00EF5BB1"/>
    <w:rsid w:val="00EF6316"/>
    <w:rsid w:val="00EF692A"/>
    <w:rsid w:val="00EF69F7"/>
    <w:rsid w:val="00EF6AF4"/>
    <w:rsid w:val="00EF6C00"/>
    <w:rsid w:val="00EF6EB5"/>
    <w:rsid w:val="00EF6FD3"/>
    <w:rsid w:val="00EF706E"/>
    <w:rsid w:val="00F00380"/>
    <w:rsid w:val="00F011E2"/>
    <w:rsid w:val="00F012A5"/>
    <w:rsid w:val="00F0199C"/>
    <w:rsid w:val="00F01B76"/>
    <w:rsid w:val="00F02C28"/>
    <w:rsid w:val="00F02CCC"/>
    <w:rsid w:val="00F0325D"/>
    <w:rsid w:val="00F03BAB"/>
    <w:rsid w:val="00F04A37"/>
    <w:rsid w:val="00F0527D"/>
    <w:rsid w:val="00F05505"/>
    <w:rsid w:val="00F05F29"/>
    <w:rsid w:val="00F070A9"/>
    <w:rsid w:val="00F104F7"/>
    <w:rsid w:val="00F10A76"/>
    <w:rsid w:val="00F10EE9"/>
    <w:rsid w:val="00F1151C"/>
    <w:rsid w:val="00F11F84"/>
    <w:rsid w:val="00F12714"/>
    <w:rsid w:val="00F1271E"/>
    <w:rsid w:val="00F1276C"/>
    <w:rsid w:val="00F13666"/>
    <w:rsid w:val="00F137FC"/>
    <w:rsid w:val="00F1420E"/>
    <w:rsid w:val="00F1485B"/>
    <w:rsid w:val="00F15B2F"/>
    <w:rsid w:val="00F16AC1"/>
    <w:rsid w:val="00F17555"/>
    <w:rsid w:val="00F209D5"/>
    <w:rsid w:val="00F21AD5"/>
    <w:rsid w:val="00F223CE"/>
    <w:rsid w:val="00F2302B"/>
    <w:rsid w:val="00F230A9"/>
    <w:rsid w:val="00F2324C"/>
    <w:rsid w:val="00F236AC"/>
    <w:rsid w:val="00F24178"/>
    <w:rsid w:val="00F24BB6"/>
    <w:rsid w:val="00F25526"/>
    <w:rsid w:val="00F25BBB"/>
    <w:rsid w:val="00F25C03"/>
    <w:rsid w:val="00F26102"/>
    <w:rsid w:val="00F264A9"/>
    <w:rsid w:val="00F26D67"/>
    <w:rsid w:val="00F30C00"/>
    <w:rsid w:val="00F30D17"/>
    <w:rsid w:val="00F31C5F"/>
    <w:rsid w:val="00F31D6C"/>
    <w:rsid w:val="00F32333"/>
    <w:rsid w:val="00F32532"/>
    <w:rsid w:val="00F34598"/>
    <w:rsid w:val="00F363FA"/>
    <w:rsid w:val="00F36D11"/>
    <w:rsid w:val="00F402C9"/>
    <w:rsid w:val="00F417B8"/>
    <w:rsid w:val="00F4296E"/>
    <w:rsid w:val="00F43622"/>
    <w:rsid w:val="00F43F0A"/>
    <w:rsid w:val="00F470D1"/>
    <w:rsid w:val="00F47663"/>
    <w:rsid w:val="00F47972"/>
    <w:rsid w:val="00F505EC"/>
    <w:rsid w:val="00F50775"/>
    <w:rsid w:val="00F50FD3"/>
    <w:rsid w:val="00F5257D"/>
    <w:rsid w:val="00F528EC"/>
    <w:rsid w:val="00F52B1C"/>
    <w:rsid w:val="00F52DF6"/>
    <w:rsid w:val="00F52F1C"/>
    <w:rsid w:val="00F53091"/>
    <w:rsid w:val="00F53189"/>
    <w:rsid w:val="00F536A8"/>
    <w:rsid w:val="00F54F18"/>
    <w:rsid w:val="00F555C0"/>
    <w:rsid w:val="00F556EE"/>
    <w:rsid w:val="00F55AF7"/>
    <w:rsid w:val="00F5623D"/>
    <w:rsid w:val="00F566B7"/>
    <w:rsid w:val="00F575A3"/>
    <w:rsid w:val="00F5787A"/>
    <w:rsid w:val="00F57B25"/>
    <w:rsid w:val="00F57FEB"/>
    <w:rsid w:val="00F607DC"/>
    <w:rsid w:val="00F60977"/>
    <w:rsid w:val="00F609CD"/>
    <w:rsid w:val="00F60A2B"/>
    <w:rsid w:val="00F60D71"/>
    <w:rsid w:val="00F612A2"/>
    <w:rsid w:val="00F6316D"/>
    <w:rsid w:val="00F64AD0"/>
    <w:rsid w:val="00F650F3"/>
    <w:rsid w:val="00F6530F"/>
    <w:rsid w:val="00F6560B"/>
    <w:rsid w:val="00F660B5"/>
    <w:rsid w:val="00F6617B"/>
    <w:rsid w:val="00F661C3"/>
    <w:rsid w:val="00F66BAE"/>
    <w:rsid w:val="00F66EA7"/>
    <w:rsid w:val="00F673E4"/>
    <w:rsid w:val="00F674DD"/>
    <w:rsid w:val="00F67946"/>
    <w:rsid w:val="00F67DFA"/>
    <w:rsid w:val="00F70114"/>
    <w:rsid w:val="00F70BE9"/>
    <w:rsid w:val="00F70EEA"/>
    <w:rsid w:val="00F7116D"/>
    <w:rsid w:val="00F71C0F"/>
    <w:rsid w:val="00F729BB"/>
    <w:rsid w:val="00F72A01"/>
    <w:rsid w:val="00F72FEF"/>
    <w:rsid w:val="00F73724"/>
    <w:rsid w:val="00F7377C"/>
    <w:rsid w:val="00F73D5D"/>
    <w:rsid w:val="00F74241"/>
    <w:rsid w:val="00F74754"/>
    <w:rsid w:val="00F75C1E"/>
    <w:rsid w:val="00F769E2"/>
    <w:rsid w:val="00F77861"/>
    <w:rsid w:val="00F77A9C"/>
    <w:rsid w:val="00F809A0"/>
    <w:rsid w:val="00F80A34"/>
    <w:rsid w:val="00F80E0C"/>
    <w:rsid w:val="00F822AF"/>
    <w:rsid w:val="00F82A60"/>
    <w:rsid w:val="00F83FFF"/>
    <w:rsid w:val="00F84C5A"/>
    <w:rsid w:val="00F84D70"/>
    <w:rsid w:val="00F85880"/>
    <w:rsid w:val="00F86678"/>
    <w:rsid w:val="00F86AC0"/>
    <w:rsid w:val="00F86CF6"/>
    <w:rsid w:val="00F86F25"/>
    <w:rsid w:val="00F86F82"/>
    <w:rsid w:val="00F8793A"/>
    <w:rsid w:val="00F90231"/>
    <w:rsid w:val="00F9036F"/>
    <w:rsid w:val="00F90590"/>
    <w:rsid w:val="00F907A5"/>
    <w:rsid w:val="00F90FE1"/>
    <w:rsid w:val="00F9156F"/>
    <w:rsid w:val="00F91951"/>
    <w:rsid w:val="00F91FB4"/>
    <w:rsid w:val="00F92B45"/>
    <w:rsid w:val="00F936B1"/>
    <w:rsid w:val="00F9391A"/>
    <w:rsid w:val="00F93EB7"/>
    <w:rsid w:val="00F95AE3"/>
    <w:rsid w:val="00FA1459"/>
    <w:rsid w:val="00FA1FC5"/>
    <w:rsid w:val="00FA29DB"/>
    <w:rsid w:val="00FA3BA6"/>
    <w:rsid w:val="00FA3ED9"/>
    <w:rsid w:val="00FA43BB"/>
    <w:rsid w:val="00FA50D4"/>
    <w:rsid w:val="00FA521A"/>
    <w:rsid w:val="00FA572C"/>
    <w:rsid w:val="00FA5C57"/>
    <w:rsid w:val="00FA6B22"/>
    <w:rsid w:val="00FA72B8"/>
    <w:rsid w:val="00FA7895"/>
    <w:rsid w:val="00FA7E9C"/>
    <w:rsid w:val="00FA7F7A"/>
    <w:rsid w:val="00FB0086"/>
    <w:rsid w:val="00FB00D5"/>
    <w:rsid w:val="00FB029F"/>
    <w:rsid w:val="00FB0C84"/>
    <w:rsid w:val="00FB1199"/>
    <w:rsid w:val="00FB3A97"/>
    <w:rsid w:val="00FB3DB2"/>
    <w:rsid w:val="00FB48FA"/>
    <w:rsid w:val="00FB4C48"/>
    <w:rsid w:val="00FB573F"/>
    <w:rsid w:val="00FB5E46"/>
    <w:rsid w:val="00FB6287"/>
    <w:rsid w:val="00FB72C0"/>
    <w:rsid w:val="00FB7C6E"/>
    <w:rsid w:val="00FC00DA"/>
    <w:rsid w:val="00FC0181"/>
    <w:rsid w:val="00FC0B1F"/>
    <w:rsid w:val="00FC19D9"/>
    <w:rsid w:val="00FC3614"/>
    <w:rsid w:val="00FC5063"/>
    <w:rsid w:val="00FC56BA"/>
    <w:rsid w:val="00FC582C"/>
    <w:rsid w:val="00FC5983"/>
    <w:rsid w:val="00FC5BE2"/>
    <w:rsid w:val="00FC5DEE"/>
    <w:rsid w:val="00FC7374"/>
    <w:rsid w:val="00FC77FA"/>
    <w:rsid w:val="00FC7E61"/>
    <w:rsid w:val="00FD0C03"/>
    <w:rsid w:val="00FD1523"/>
    <w:rsid w:val="00FD1D95"/>
    <w:rsid w:val="00FD206E"/>
    <w:rsid w:val="00FD23B7"/>
    <w:rsid w:val="00FD2698"/>
    <w:rsid w:val="00FD28E7"/>
    <w:rsid w:val="00FD2DE0"/>
    <w:rsid w:val="00FD3874"/>
    <w:rsid w:val="00FD4CBA"/>
    <w:rsid w:val="00FD5A6E"/>
    <w:rsid w:val="00FD6898"/>
    <w:rsid w:val="00FD7612"/>
    <w:rsid w:val="00FD7963"/>
    <w:rsid w:val="00FD7CC2"/>
    <w:rsid w:val="00FD7D2C"/>
    <w:rsid w:val="00FD7D7B"/>
    <w:rsid w:val="00FE1981"/>
    <w:rsid w:val="00FE1AF8"/>
    <w:rsid w:val="00FE1CB0"/>
    <w:rsid w:val="00FE2D27"/>
    <w:rsid w:val="00FE35DC"/>
    <w:rsid w:val="00FE3B22"/>
    <w:rsid w:val="00FE4919"/>
    <w:rsid w:val="00FE4AB1"/>
    <w:rsid w:val="00FE4DF1"/>
    <w:rsid w:val="00FE5577"/>
    <w:rsid w:val="00FE5D77"/>
    <w:rsid w:val="00FE5F88"/>
    <w:rsid w:val="00FE6B89"/>
    <w:rsid w:val="00FE7656"/>
    <w:rsid w:val="00FE7792"/>
    <w:rsid w:val="00FE7980"/>
    <w:rsid w:val="00FE7BFF"/>
    <w:rsid w:val="00FF0875"/>
    <w:rsid w:val="00FF0C94"/>
    <w:rsid w:val="00FF1069"/>
    <w:rsid w:val="00FF22DD"/>
    <w:rsid w:val="00FF241A"/>
    <w:rsid w:val="00FF281B"/>
    <w:rsid w:val="00FF2CBC"/>
    <w:rsid w:val="00FF3FDC"/>
    <w:rsid w:val="00FF4350"/>
    <w:rsid w:val="00FF4352"/>
    <w:rsid w:val="00FF518D"/>
    <w:rsid w:val="00FF556C"/>
    <w:rsid w:val="00FF5A05"/>
    <w:rsid w:val="00FF5BAD"/>
    <w:rsid w:val="00FF5D8C"/>
    <w:rsid w:val="00FF67E4"/>
    <w:rsid w:val="00FF73B4"/>
    <w:rsid w:val="018ABDD9"/>
    <w:rsid w:val="01CB389E"/>
    <w:rsid w:val="020E2E18"/>
    <w:rsid w:val="037305F4"/>
    <w:rsid w:val="042CAED3"/>
    <w:rsid w:val="0499426A"/>
    <w:rsid w:val="072A2579"/>
    <w:rsid w:val="07390450"/>
    <w:rsid w:val="08ABB680"/>
    <w:rsid w:val="0B7147DE"/>
    <w:rsid w:val="0DC8A2F1"/>
    <w:rsid w:val="0F4BD96A"/>
    <w:rsid w:val="11457C5D"/>
    <w:rsid w:val="11A14401"/>
    <w:rsid w:val="12834450"/>
    <w:rsid w:val="13A2E492"/>
    <w:rsid w:val="159D2E61"/>
    <w:rsid w:val="1623D88C"/>
    <w:rsid w:val="17586ACC"/>
    <w:rsid w:val="18B923B7"/>
    <w:rsid w:val="18DCD254"/>
    <w:rsid w:val="1C278895"/>
    <w:rsid w:val="1C5B02FA"/>
    <w:rsid w:val="1EB62862"/>
    <w:rsid w:val="1F1A5279"/>
    <w:rsid w:val="21038B81"/>
    <w:rsid w:val="21965E04"/>
    <w:rsid w:val="227CCA97"/>
    <w:rsid w:val="2AEBFB32"/>
    <w:rsid w:val="2E46C11F"/>
    <w:rsid w:val="2EAF524A"/>
    <w:rsid w:val="2F6FF9D1"/>
    <w:rsid w:val="3008F489"/>
    <w:rsid w:val="323D11C3"/>
    <w:rsid w:val="32C5E6E2"/>
    <w:rsid w:val="33688DB9"/>
    <w:rsid w:val="34E93FE8"/>
    <w:rsid w:val="354B1CEE"/>
    <w:rsid w:val="37E8266D"/>
    <w:rsid w:val="38B2BC43"/>
    <w:rsid w:val="38F7328A"/>
    <w:rsid w:val="3A5C3192"/>
    <w:rsid w:val="3B53A041"/>
    <w:rsid w:val="3B599CC5"/>
    <w:rsid w:val="3C75E5E8"/>
    <w:rsid w:val="3DDC8B98"/>
    <w:rsid w:val="40025128"/>
    <w:rsid w:val="4456FC25"/>
    <w:rsid w:val="4D3B5116"/>
    <w:rsid w:val="4ED6B78A"/>
    <w:rsid w:val="4F3CFBF5"/>
    <w:rsid w:val="4F745899"/>
    <w:rsid w:val="500526CF"/>
    <w:rsid w:val="510A7C8B"/>
    <w:rsid w:val="517ABCA4"/>
    <w:rsid w:val="51A3123D"/>
    <w:rsid w:val="51B167F0"/>
    <w:rsid w:val="5231435D"/>
    <w:rsid w:val="528B1E31"/>
    <w:rsid w:val="5378755F"/>
    <w:rsid w:val="551D0259"/>
    <w:rsid w:val="55285DDC"/>
    <w:rsid w:val="55969338"/>
    <w:rsid w:val="5609912A"/>
    <w:rsid w:val="57FD5516"/>
    <w:rsid w:val="5A7007AB"/>
    <w:rsid w:val="5C0EE409"/>
    <w:rsid w:val="5C6D0904"/>
    <w:rsid w:val="5E550AD3"/>
    <w:rsid w:val="5EA44FB4"/>
    <w:rsid w:val="5FC28E1A"/>
    <w:rsid w:val="6173E2E5"/>
    <w:rsid w:val="62CE7E15"/>
    <w:rsid w:val="632A13BD"/>
    <w:rsid w:val="639EA232"/>
    <w:rsid w:val="65673BF2"/>
    <w:rsid w:val="6852633C"/>
    <w:rsid w:val="6B7FA715"/>
    <w:rsid w:val="6D29A8D2"/>
    <w:rsid w:val="6E4CFF0C"/>
    <w:rsid w:val="70BE248E"/>
    <w:rsid w:val="71AD3FF0"/>
    <w:rsid w:val="71D99882"/>
    <w:rsid w:val="73FAC842"/>
    <w:rsid w:val="7491337B"/>
    <w:rsid w:val="79F15DF3"/>
    <w:rsid w:val="7A577C46"/>
    <w:rsid w:val="7C00E526"/>
    <w:rsid w:val="7E92B5E9"/>
    <w:rsid w:val="7F00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6E2A1FC"/>
  <w15:docId w15:val="{96DAC89A-9267-46D2-830C-29DED675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kia Pure Text" w:eastAsia="SimSun" w:hAnsi="Nokia Pure Text" w:cstheme="minorBidi"/>
        <w:color w:val="001135" w:themeColor="text2"/>
        <w:sz w:val="22"/>
        <w:szCs w:val="22"/>
        <w:lang w:val="en-GB" w:eastAsia="en-US" w:bidi="ar-SA"/>
      </w:rPr>
    </w:rPrDefault>
    <w:pPrDefault>
      <w:pPr>
        <w:ind w:left="57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6D1"/>
    <w:pPr>
      <w:spacing w:after="120"/>
    </w:pPr>
    <w:rPr>
      <w:rFonts w:asciiTheme="minorHAnsi" w:hAnsiTheme="minorHAns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7D9"/>
    <w:pPr>
      <w:keepNext/>
      <w:keepLines/>
      <w:numPr>
        <w:numId w:val="3"/>
      </w:numPr>
      <w:spacing w:before="240" w:after="360"/>
      <w:outlineLvl w:val="0"/>
    </w:pPr>
    <w:rPr>
      <w:rFonts w:asciiTheme="majorHAnsi" w:eastAsiaTheme="majorEastAsia" w:hAnsiTheme="majorHAnsi" w:cstheme="majorBidi"/>
      <w:bCs/>
      <w:color w:val="124191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7A9"/>
    <w:pPr>
      <w:keepNext/>
      <w:keepLines/>
      <w:numPr>
        <w:ilvl w:val="1"/>
        <w:numId w:val="3"/>
      </w:numPr>
      <w:spacing w:before="240" w:after="360"/>
      <w:outlineLvl w:val="1"/>
    </w:pPr>
    <w:rPr>
      <w:rFonts w:asciiTheme="majorHAnsi" w:eastAsiaTheme="majorEastAsia" w:hAnsiTheme="majorHAnsi" w:cstheme="majorBidi"/>
      <w:color w:val="124191" w:themeColor="text1"/>
      <w:szCs w:val="26"/>
      <w:lang w:val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137D9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EFC"/>
    <w:pPr>
      <w:keepNext/>
      <w:keepLines/>
      <w:numPr>
        <w:ilvl w:val="3"/>
        <w:numId w:val="3"/>
      </w:numPr>
      <w:spacing w:before="240" w:after="360"/>
      <w:outlineLvl w:val="3"/>
    </w:pPr>
    <w:rPr>
      <w:rFonts w:ascii="Nokia Pure Text Light" w:eastAsiaTheme="majorEastAsia" w:hAnsi="Nokia Pure Text Light" w:cstheme="majorBidi"/>
      <w:iCs/>
      <w:color w:val="124191" w:themeColor="text1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137D9"/>
    <w:pPr>
      <w:keepNext/>
      <w:keepLines/>
      <w:numPr>
        <w:ilvl w:val="4"/>
        <w:numId w:val="3"/>
      </w:numPr>
      <w:spacing w:before="40" w:after="0"/>
      <w:outlineLvl w:val="4"/>
    </w:pPr>
    <w:rPr>
      <w:rFonts w:ascii="Nokia Pure Text Light" w:eastAsiaTheme="majorEastAsia" w:hAnsi="Nokia Pure Text Light" w:cstheme="majorBidi"/>
      <w:color w:val="124191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137D9"/>
    <w:pPr>
      <w:keepNext/>
      <w:keepLines/>
      <w:numPr>
        <w:ilvl w:val="5"/>
        <w:numId w:val="3"/>
      </w:numPr>
      <w:spacing w:before="40" w:after="0"/>
      <w:outlineLvl w:val="5"/>
    </w:pPr>
    <w:rPr>
      <w:rFonts w:ascii="Nokia Pure Text Light" w:eastAsiaTheme="majorEastAsia" w:hAnsi="Nokia Pure Text Light" w:cstheme="majorBidi"/>
      <w:color w:val="124191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699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47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699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1855C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137D9"/>
    <w:pPr>
      <w:keepNext/>
      <w:keepLines/>
      <w:numPr>
        <w:ilvl w:val="8"/>
        <w:numId w:val="3"/>
      </w:numPr>
      <w:spacing w:before="40" w:after="0"/>
      <w:outlineLvl w:val="8"/>
    </w:pPr>
    <w:rPr>
      <w:rFonts w:ascii="Nokia Pure Text Light" w:eastAsiaTheme="majorEastAsia" w:hAnsi="Nokia Pure Text Light" w:cstheme="majorBidi"/>
      <w:iCs/>
      <w:color w:val="124191" w:themeColor="text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73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6735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9B6A6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B6A69"/>
    <w:rPr>
      <w:rFonts w:asciiTheme="minorHAnsi" w:hAnsiTheme="minorHAnsi"/>
      <w:color w:val="4D5766" w:themeColor="background2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5F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5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D1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E67A9"/>
    <w:rPr>
      <w:rFonts w:asciiTheme="majorHAnsi" w:eastAsiaTheme="majorEastAsia" w:hAnsiTheme="majorHAnsi" w:cstheme="majorBidi"/>
      <w:color w:val="124191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37D9"/>
    <w:rPr>
      <w:rFonts w:asciiTheme="majorHAnsi" w:eastAsiaTheme="majorEastAsia" w:hAnsiTheme="majorHAnsi" w:cstheme="majorBidi"/>
      <w:bCs/>
      <w:color w:val="124191" w:themeColor="text1"/>
      <w:sz w:val="44"/>
      <w:szCs w:val="28"/>
      <w:lang w:val="en-US"/>
    </w:rPr>
  </w:style>
  <w:style w:type="paragraph" w:styleId="NoSpacing">
    <w:name w:val="No Spacing"/>
    <w:aliases w:val="Copy"/>
    <w:uiPriority w:val="1"/>
    <w:qFormat/>
    <w:rsid w:val="00236319"/>
    <w:pPr>
      <w:spacing w:line="288" w:lineRule="auto"/>
    </w:pPr>
    <w:rPr>
      <w:rFonts w:asciiTheme="minorHAnsi" w:hAnsiTheme="minorHAnsi" w:cs="Arial"/>
      <w:color w:val="4D5766" w:themeColor="background2"/>
    </w:rPr>
  </w:style>
  <w:style w:type="numbering" w:customStyle="1" w:styleId="Nokia">
    <w:name w:val="Nokia"/>
    <w:uiPriority w:val="99"/>
    <w:rsid w:val="008170D1"/>
    <w:pPr>
      <w:numPr>
        <w:numId w:val="1"/>
      </w:numPr>
    </w:pPr>
  </w:style>
  <w:style w:type="paragraph" w:styleId="TOC1">
    <w:name w:val="toc 1"/>
    <w:aliases w:val="Table of Contents"/>
    <w:basedOn w:val="NoSpacing"/>
    <w:next w:val="Normal"/>
    <w:autoRedefine/>
    <w:uiPriority w:val="39"/>
    <w:unhideWhenUsed/>
    <w:rsid w:val="00A61921"/>
    <w:pPr>
      <w:tabs>
        <w:tab w:val="left" w:leader="dot" w:pos="8891"/>
      </w:tabs>
      <w:spacing w:after="120" w:line="276" w:lineRule="auto"/>
      <w:ind w:left="851" w:hanging="851"/>
    </w:pPr>
    <w:rPr>
      <w:rFonts w:eastAsiaTheme="minorEastAsia" w:cstheme="minorBidi"/>
      <w:noProof/>
      <w:color w:val="001135" w:themeColor="text2"/>
      <w:lang w:val="en-US"/>
    </w:rPr>
  </w:style>
  <w:style w:type="character" w:styleId="Hyperlink">
    <w:name w:val="Hyperlink"/>
    <w:basedOn w:val="DefaultParagraphFont"/>
    <w:uiPriority w:val="99"/>
    <w:unhideWhenUsed/>
    <w:rsid w:val="00236319"/>
    <w:rPr>
      <w:rFonts w:asciiTheme="minorHAnsi" w:hAnsiTheme="minorHAnsi"/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F692A"/>
    <w:rPr>
      <w:color w:val="808080"/>
    </w:rPr>
  </w:style>
  <w:style w:type="paragraph" w:styleId="ListParagraph">
    <w:name w:val="List Paragraph"/>
    <w:aliases w:val="- Bullets,Use Case List Paragraph,EG Bullet 1,Ref,Bullet List Paragraph,List Paragraph1,Figure_name,Equipment,Bulleted List1,List Paragraph11,List Paragraph111,lp1,Bullet for no #'s,Body Bullet,Table Number Paragraph,List Paragraph 1,bu1"/>
    <w:basedOn w:val="Normal"/>
    <w:link w:val="ListParagraphChar"/>
    <w:uiPriority w:val="34"/>
    <w:qFormat/>
    <w:rsid w:val="00A61921"/>
    <w:pPr>
      <w:shd w:val="clear" w:color="auto" w:fill="FFFFFF"/>
      <w:spacing w:before="240" w:after="240" w:line="312" w:lineRule="auto"/>
      <w:ind w:left="0"/>
      <w:contextualSpacing/>
    </w:pPr>
    <w:rPr>
      <w:rFonts w:cs="Arial"/>
      <w:szCs w:val="20"/>
    </w:rPr>
  </w:style>
  <w:style w:type="paragraph" w:customStyle="1" w:styleId="Title1">
    <w:name w:val="Title 1"/>
    <w:basedOn w:val="Normal"/>
    <w:link w:val="Title1Char"/>
    <w:qFormat/>
    <w:rsid w:val="00B45BE6"/>
    <w:rPr>
      <w:rFonts w:asciiTheme="majorHAnsi" w:hAnsiTheme="majorHAnsi" w:cs="Arial"/>
      <w:color w:val="124191" w:themeColor="text1"/>
      <w:sz w:val="44"/>
      <w:szCs w:val="44"/>
    </w:rPr>
  </w:style>
  <w:style w:type="character" w:customStyle="1" w:styleId="Title1Char">
    <w:name w:val="Title 1 Char"/>
    <w:basedOn w:val="DefaultParagraphFont"/>
    <w:link w:val="Title1"/>
    <w:rsid w:val="00B45BE6"/>
    <w:rPr>
      <w:rFonts w:asciiTheme="majorHAnsi" w:hAnsiTheme="majorHAnsi" w:cs="Arial"/>
      <w:color w:val="124191" w:themeColor="text1"/>
      <w:sz w:val="44"/>
      <w:szCs w:val="4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61921"/>
    <w:pPr>
      <w:tabs>
        <w:tab w:val="left" w:leader="dot" w:pos="8891"/>
      </w:tabs>
      <w:ind w:left="851" w:hanging="851"/>
    </w:pPr>
    <w:rPr>
      <w:rFonts w:eastAsiaTheme="minorEastAsia"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3137D9"/>
    <w:rPr>
      <w:rFonts w:asciiTheme="majorHAnsi" w:eastAsiaTheme="majorEastAsia" w:hAnsiTheme="majorHAnsi" w:cstheme="majorBidi"/>
      <w:color w:val="124191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rsid w:val="00236319"/>
    <w:pPr>
      <w:spacing w:after="300"/>
      <w:contextualSpacing/>
    </w:pPr>
    <w:rPr>
      <w:rFonts w:ascii="Nokia Pure Headline Light" w:eastAsiaTheme="majorEastAsia" w:hAnsi="Nokia Pure Headline Light" w:cstheme="majorBidi"/>
      <w:color w:val="124191" w:themeColor="text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6319"/>
    <w:rPr>
      <w:rFonts w:ascii="Nokia Pure Headline Light" w:eastAsiaTheme="majorEastAsia" w:hAnsi="Nokia Pure Headline Light" w:cstheme="majorBidi"/>
      <w:color w:val="124191" w:themeColor="text1"/>
      <w:spacing w:val="5"/>
      <w:kern w:val="28"/>
      <w:sz w:val="44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1E6735"/>
    <w:pPr>
      <w:numPr>
        <w:ilvl w:val="1"/>
      </w:numPr>
      <w:ind w:left="578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E6735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236319"/>
    <w:rPr>
      <w:rFonts w:asciiTheme="minorHAnsi" w:hAnsiTheme="minorHAnsi"/>
      <w:i/>
      <w:iCs/>
      <w:color w:val="4D5766" w:themeColor="background2"/>
    </w:rPr>
  </w:style>
  <w:style w:type="character" w:styleId="Emphasis">
    <w:name w:val="Emphasis"/>
    <w:basedOn w:val="DefaultParagraphFont"/>
    <w:uiPriority w:val="20"/>
    <w:rsid w:val="001E6735"/>
    <w:rPr>
      <w:rFonts w:asciiTheme="minorHAnsi" w:hAnsiTheme="minorHAnsi"/>
      <w:i/>
      <w:iCs/>
    </w:rPr>
  </w:style>
  <w:style w:type="character" w:styleId="IntenseEmphasis">
    <w:name w:val="Intense Emphasis"/>
    <w:basedOn w:val="DefaultParagraphFont"/>
    <w:uiPriority w:val="21"/>
    <w:rsid w:val="00236319"/>
    <w:rPr>
      <w:rFonts w:asciiTheme="minorHAnsi" w:hAnsiTheme="minorHAnsi"/>
      <w:b/>
      <w:bCs/>
      <w:i/>
      <w:iCs/>
      <w:color w:val="4D5766" w:themeColor="background2"/>
    </w:rPr>
  </w:style>
  <w:style w:type="character" w:styleId="Strong">
    <w:name w:val="Strong"/>
    <w:basedOn w:val="DefaultParagraphFont"/>
    <w:uiPriority w:val="22"/>
    <w:qFormat/>
    <w:rsid w:val="001E6735"/>
    <w:rPr>
      <w:rFonts w:asciiTheme="minorHAnsi" w:hAnsiTheme="minorHAnsi"/>
      <w:b/>
      <w:bCs/>
    </w:rPr>
  </w:style>
  <w:style w:type="paragraph" w:styleId="Quote">
    <w:name w:val="Quote"/>
    <w:basedOn w:val="Normal"/>
    <w:next w:val="Normal"/>
    <w:link w:val="QuoteChar"/>
    <w:uiPriority w:val="29"/>
    <w:rsid w:val="00583EC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83ECE"/>
    <w:rPr>
      <w:rFonts w:ascii="Nokia Pure Text DFLT" w:hAnsi="Nokia Pure Text DFLT"/>
      <w:i/>
      <w:iCs/>
      <w:color w:val="00113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rsid w:val="001E6735"/>
    <w:pPr>
      <w:pBdr>
        <w:bottom w:val="single" w:sz="4" w:space="4" w:color="00C9FF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35"/>
    <w:rPr>
      <w:rFonts w:asciiTheme="minorHAnsi" w:hAnsiTheme="minorHAnsi"/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1E6735"/>
    <w:rPr>
      <w:rFonts w:asciiTheme="minorHAnsi" w:hAnsiTheme="minorHAnsi"/>
      <w:smallCaps/>
      <w:color w:val="001135" w:themeColor="text2"/>
      <w:u w:val="single"/>
    </w:rPr>
  </w:style>
  <w:style w:type="character" w:styleId="IntenseReference">
    <w:name w:val="Intense Reference"/>
    <w:basedOn w:val="DefaultParagraphFont"/>
    <w:uiPriority w:val="32"/>
    <w:rsid w:val="00236319"/>
    <w:rPr>
      <w:rFonts w:asciiTheme="minorHAnsi" w:hAnsiTheme="minorHAnsi"/>
      <w:b/>
      <w:bCs/>
      <w:smallCaps/>
      <w:color w:val="4D5766" w:themeColor="background2"/>
      <w:spacing w:val="5"/>
      <w:u w:val="single"/>
    </w:rPr>
  </w:style>
  <w:style w:type="character" w:styleId="BookTitle">
    <w:name w:val="Book Title"/>
    <w:basedOn w:val="DefaultParagraphFont"/>
    <w:uiPriority w:val="33"/>
    <w:rsid w:val="001E6735"/>
    <w:rPr>
      <w:rFonts w:asciiTheme="minorHAnsi" w:hAnsiTheme="minorHAns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52713"/>
    <w:pPr>
      <w:numPr>
        <w:numId w:val="0"/>
      </w:numPr>
      <w:spacing w:after="240"/>
      <w:outlineLvl w:val="9"/>
    </w:pPr>
    <w:rPr>
      <w:bCs w:val="0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A61921"/>
    <w:pPr>
      <w:tabs>
        <w:tab w:val="left" w:leader="dot" w:pos="8891"/>
      </w:tabs>
      <w:ind w:left="851" w:hanging="851"/>
    </w:pPr>
    <w:rPr>
      <w:rFonts w:eastAsiaTheme="minorEastAsia"/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4A6EFC"/>
    <w:rPr>
      <w:rFonts w:ascii="Nokia Pure Text Light" w:eastAsiaTheme="majorEastAsia" w:hAnsi="Nokia Pure Text Light" w:cstheme="majorBidi"/>
      <w:iCs/>
      <w:color w:val="124191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3137D9"/>
    <w:rPr>
      <w:rFonts w:ascii="Nokia Pure Text Light" w:eastAsiaTheme="majorEastAsia" w:hAnsi="Nokia Pure Text Light" w:cstheme="majorBidi"/>
      <w:color w:val="124191" w:themeColor="text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D9"/>
    <w:rPr>
      <w:rFonts w:ascii="Nokia Pure Text Light" w:eastAsiaTheme="majorEastAsia" w:hAnsi="Nokia Pure Text Light" w:cstheme="majorBidi"/>
      <w:color w:val="124191" w:themeColor="text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699"/>
    <w:rPr>
      <w:rFonts w:asciiTheme="majorHAnsi" w:eastAsiaTheme="majorEastAsia" w:hAnsiTheme="majorHAnsi" w:cstheme="majorBidi"/>
      <w:i/>
      <w:iCs/>
      <w:color w:val="00647F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699"/>
    <w:rPr>
      <w:rFonts w:asciiTheme="majorHAnsi" w:eastAsiaTheme="majorEastAsia" w:hAnsiTheme="majorHAnsi" w:cstheme="majorBidi"/>
      <w:color w:val="1855C0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3137D9"/>
    <w:rPr>
      <w:rFonts w:ascii="Nokia Pure Text Light" w:eastAsiaTheme="majorEastAsia" w:hAnsi="Nokia Pure Text Light" w:cstheme="majorBidi"/>
      <w:iCs/>
      <w:color w:val="124191" w:themeColor="text1"/>
      <w:szCs w:val="21"/>
      <w:lang w:val="en-US"/>
    </w:rPr>
  </w:style>
  <w:style w:type="character" w:customStyle="1" w:styleId="apple-converted-space">
    <w:name w:val="apple-converted-space"/>
    <w:basedOn w:val="DefaultParagraphFont"/>
    <w:rsid w:val="00CE11C5"/>
  </w:style>
  <w:style w:type="paragraph" w:styleId="NormalWeb">
    <w:name w:val="Normal (Web)"/>
    <w:basedOn w:val="Normal"/>
    <w:uiPriority w:val="99"/>
    <w:semiHidden/>
    <w:unhideWhenUsed/>
    <w:rsid w:val="00CE11C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customStyle="1" w:styleId="Figuretitle">
    <w:name w:val="Figure title"/>
    <w:basedOn w:val="Title1"/>
    <w:qFormat/>
    <w:rsid w:val="003A690B"/>
    <w:rPr>
      <w:b/>
      <w:sz w:val="24"/>
      <w:szCs w:val="24"/>
    </w:rPr>
  </w:style>
  <w:style w:type="paragraph" w:customStyle="1" w:styleId="Tabletitle">
    <w:name w:val="Table title"/>
    <w:basedOn w:val="Title1"/>
    <w:qFormat/>
    <w:rsid w:val="003A690B"/>
    <w:rPr>
      <w:b/>
      <w:sz w:val="24"/>
      <w:szCs w:val="24"/>
    </w:rPr>
  </w:style>
  <w:style w:type="paragraph" w:customStyle="1" w:styleId="Numbering">
    <w:name w:val="Numbering"/>
    <w:basedOn w:val="Normal"/>
    <w:qFormat/>
    <w:rsid w:val="00A61921"/>
    <w:pPr>
      <w:numPr>
        <w:numId w:val="2"/>
      </w:numPr>
      <w:shd w:val="clear" w:color="auto" w:fill="FFFFFF"/>
      <w:spacing w:before="240" w:after="240" w:line="312" w:lineRule="auto"/>
      <w:contextualSpacing/>
    </w:pPr>
    <w:rPr>
      <w:rFonts w:cs="Arial"/>
      <w:szCs w:val="20"/>
    </w:rPr>
  </w:style>
  <w:style w:type="paragraph" w:styleId="TOC4">
    <w:name w:val="toc 4"/>
    <w:basedOn w:val="TOC3"/>
    <w:next w:val="Normal"/>
    <w:autoRedefine/>
    <w:uiPriority w:val="39"/>
    <w:unhideWhenUsed/>
    <w:rsid w:val="00A61921"/>
  </w:style>
  <w:style w:type="paragraph" w:styleId="TOC5">
    <w:name w:val="toc 5"/>
    <w:basedOn w:val="Normal"/>
    <w:next w:val="Normal"/>
    <w:autoRedefine/>
    <w:uiPriority w:val="39"/>
    <w:unhideWhenUsed/>
    <w:rsid w:val="003137D9"/>
    <w:pPr>
      <w:ind w:left="799"/>
    </w:pPr>
  </w:style>
  <w:style w:type="table" w:styleId="TableGridLight">
    <w:name w:val="Grid Table Light"/>
    <w:basedOn w:val="TableNormal"/>
    <w:uiPriority w:val="40"/>
    <w:rsid w:val="00602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02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rsid w:val="00291D80"/>
    <w:pPr>
      <w:spacing w:before="120" w:after="0"/>
      <w:ind w:left="0"/>
      <w:jc w:val="both"/>
    </w:pPr>
    <w:rPr>
      <w:rFonts w:ascii="Arial" w:eastAsia="Times New Roman" w:hAnsi="Arial" w:cs="Times New Roman"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91D80"/>
    <w:rPr>
      <w:rFonts w:ascii="Arial" w:eastAsia="Times New Roman" w:hAnsi="Arial" w:cs="Times New Roman"/>
      <w:color w:val="auto"/>
      <w:sz w:val="20"/>
      <w:szCs w:val="20"/>
      <w:lang w:val="en-US"/>
    </w:rPr>
  </w:style>
  <w:style w:type="paragraph" w:styleId="ListBullet">
    <w:name w:val="List Bullet"/>
    <w:basedOn w:val="Normal"/>
    <w:rsid w:val="007142A6"/>
    <w:pPr>
      <w:numPr>
        <w:numId w:val="4"/>
      </w:numPr>
      <w:spacing w:after="0" w:line="300" w:lineRule="exact"/>
      <w:ind w:hangingChars="200" w:hanging="200"/>
    </w:pPr>
    <w:rPr>
      <w:rFonts w:ascii="FuturaA Bk BT" w:eastAsia="FuturaA Bk BT" w:hAnsi="FuturaA Bk BT" w:cs="Times New Roman"/>
      <w:color w:val="auto"/>
      <w:sz w:val="21"/>
      <w:szCs w:val="21"/>
    </w:rPr>
  </w:style>
  <w:style w:type="character" w:styleId="PageNumber">
    <w:name w:val="page number"/>
    <w:basedOn w:val="DefaultParagraphFont"/>
    <w:rsid w:val="0042429C"/>
  </w:style>
  <w:style w:type="paragraph" w:customStyle="1" w:styleId="Default">
    <w:name w:val="Default"/>
    <w:rsid w:val="00686D6C"/>
    <w:pPr>
      <w:autoSpaceDE w:val="0"/>
      <w:autoSpaceDN w:val="0"/>
      <w:adjustRightInd w:val="0"/>
      <w:ind w:left="0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paragraph" w:customStyle="1" w:styleId="CM35">
    <w:name w:val="CM35"/>
    <w:basedOn w:val="Normal"/>
    <w:next w:val="Normal"/>
    <w:rsid w:val="00686D6C"/>
    <w:pPr>
      <w:widowControl w:val="0"/>
      <w:autoSpaceDE w:val="0"/>
      <w:autoSpaceDN w:val="0"/>
      <w:adjustRightInd w:val="0"/>
      <w:spacing w:after="0"/>
      <w:ind w:left="0"/>
    </w:pPr>
    <w:rPr>
      <w:rFonts w:ascii="Arial" w:hAnsi="Arial" w:cs="Times New Roman"/>
      <w:color w:val="auto"/>
      <w:sz w:val="24"/>
      <w:szCs w:val="24"/>
      <w:lang w:eastAsia="zh-CN"/>
    </w:rPr>
  </w:style>
  <w:style w:type="paragraph" w:customStyle="1" w:styleId="100-Paragraph">
    <w:name w:val="100-Paragraph"/>
    <w:basedOn w:val="Normal"/>
    <w:link w:val="100-ParagraphChar"/>
    <w:qFormat/>
    <w:rsid w:val="009B5237"/>
    <w:pPr>
      <w:spacing w:before="100" w:beforeAutospacing="1" w:after="100" w:afterAutospacing="1"/>
      <w:ind w:left="0"/>
    </w:pPr>
    <w:rPr>
      <w:rFonts w:ascii="Arial" w:eastAsiaTheme="minorEastAsia" w:hAnsi="Arial" w:cs="Times New Roman"/>
      <w:color w:val="001135"/>
      <w:sz w:val="20"/>
      <w:szCs w:val="24"/>
    </w:rPr>
  </w:style>
  <w:style w:type="paragraph" w:customStyle="1" w:styleId="031-Bulleted-List1">
    <w:name w:val="031-Bulleted-List1"/>
    <w:basedOn w:val="Normal"/>
    <w:link w:val="031-Bulleted-List1Char"/>
    <w:qFormat/>
    <w:rsid w:val="009B5237"/>
    <w:pPr>
      <w:numPr>
        <w:numId w:val="5"/>
      </w:numPr>
      <w:tabs>
        <w:tab w:val="left" w:pos="426"/>
      </w:tabs>
    </w:pPr>
    <w:rPr>
      <w:rFonts w:ascii="Arial" w:eastAsiaTheme="minorEastAsia" w:hAnsi="Arial" w:cs="Arial"/>
      <w:color w:val="001135"/>
      <w:sz w:val="20"/>
      <w:szCs w:val="20"/>
      <w:lang w:eastAsia="de-DE"/>
    </w:rPr>
  </w:style>
  <w:style w:type="character" w:customStyle="1" w:styleId="100-ParagraphChar">
    <w:name w:val="100-Paragraph Char"/>
    <w:link w:val="100-Paragraph"/>
    <w:rsid w:val="009B5237"/>
    <w:rPr>
      <w:rFonts w:ascii="Arial" w:eastAsiaTheme="minorEastAsia" w:hAnsi="Arial" w:cs="Times New Roman"/>
      <w:color w:val="001135"/>
      <w:sz w:val="20"/>
      <w:szCs w:val="24"/>
      <w:lang w:val="en-US"/>
    </w:rPr>
  </w:style>
  <w:style w:type="character" w:customStyle="1" w:styleId="031-Bulleted-List1Char">
    <w:name w:val="031-Bulleted-List1 Char"/>
    <w:link w:val="031-Bulleted-List1"/>
    <w:rsid w:val="009B5237"/>
    <w:rPr>
      <w:rFonts w:ascii="Arial" w:eastAsiaTheme="minorEastAsia" w:hAnsi="Arial" w:cs="Arial"/>
      <w:color w:val="001135"/>
      <w:sz w:val="20"/>
      <w:szCs w:val="20"/>
      <w:lang w:val="en-US" w:eastAsia="de-DE"/>
    </w:rPr>
  </w:style>
  <w:style w:type="character" w:customStyle="1" w:styleId="ListParagraphChar">
    <w:name w:val="List Paragraph Char"/>
    <w:aliases w:val="- Bullets Char,Use Case List Paragraph Char,EG Bullet 1 Char,Ref Char,Bullet List Paragraph Char,List Paragraph1 Char,Figure_name Char,Equipment Char,Bulleted List1 Char,List Paragraph11 Char,List Paragraph111 Char,lp1 Char,bu1 Char"/>
    <w:link w:val="ListParagraph"/>
    <w:uiPriority w:val="34"/>
    <w:locked/>
    <w:rsid w:val="009B5237"/>
    <w:rPr>
      <w:rFonts w:asciiTheme="minorHAnsi" w:hAnsiTheme="minorHAnsi" w:cs="Arial"/>
      <w:szCs w:val="20"/>
      <w:shd w:val="clear" w:color="auto" w:fill="FFFFFF"/>
      <w:lang w:val="en-US"/>
    </w:rPr>
  </w:style>
  <w:style w:type="paragraph" w:styleId="Caption">
    <w:name w:val="caption"/>
    <w:aliases w:val="180-Table-Caption,Tabellen-Nummerierung,use for figure and table titles,Figure,Fig &amp; Table Title,Figures,Legend,FigCaption,ref,L1 Caption,ITT d,Table Title,ITT,d,Table,Titel1,Titel11,Titel111,Titel1111,figures,_Fig,Resp caption"/>
    <w:basedOn w:val="Normal"/>
    <w:next w:val="100-Paragraph"/>
    <w:link w:val="CaptionChar"/>
    <w:uiPriority w:val="35"/>
    <w:unhideWhenUsed/>
    <w:qFormat/>
    <w:rsid w:val="00810360"/>
    <w:pPr>
      <w:spacing w:before="60" w:after="100" w:afterAutospacing="1"/>
      <w:ind w:left="0"/>
      <w:jc w:val="center"/>
    </w:pPr>
    <w:rPr>
      <w:rFonts w:ascii="Arial" w:eastAsiaTheme="minorEastAsia" w:hAnsi="Arial" w:cs="Times New Roman"/>
      <w:b/>
      <w:bCs/>
      <w:color w:val="001135"/>
      <w:sz w:val="20"/>
      <w:szCs w:val="18"/>
    </w:rPr>
  </w:style>
  <w:style w:type="character" w:customStyle="1" w:styleId="CaptionChar">
    <w:name w:val="Caption Char"/>
    <w:aliases w:val="180-Table-Caption Char,Tabellen-Nummerierung Char,use for figure and table titles Char,Figure Char,Fig &amp; Table Title Char,Figures Char,Legend Char,FigCaption Char,ref Char,L1 Caption Char,ITT d Char,Table Title Char,ITT Char,d Char"/>
    <w:link w:val="Caption"/>
    <w:rsid w:val="00810360"/>
    <w:rPr>
      <w:rFonts w:ascii="Arial" w:eastAsiaTheme="minorEastAsia" w:hAnsi="Arial" w:cs="Times New Roman"/>
      <w:b/>
      <w:bCs/>
      <w:color w:val="001135"/>
      <w:sz w:val="20"/>
      <w:szCs w:val="18"/>
      <w:lang w:val="en-US"/>
    </w:rPr>
  </w:style>
  <w:style w:type="character" w:styleId="UnresolvedMention">
    <w:name w:val="Unresolved Mention"/>
    <w:basedOn w:val="DefaultParagraphFont"/>
    <w:uiPriority w:val="99"/>
    <w:unhideWhenUsed/>
    <w:rsid w:val="008B682F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9B663B"/>
    <w:tblPr>
      <w:tblStyleRowBandSize w:val="1"/>
      <w:tblStyleColBandSize w:val="1"/>
      <w:tblBorders>
        <w:top w:val="single" w:sz="4" w:space="0" w:color="4581E8" w:themeColor="text1" w:themeTint="99"/>
        <w:left w:val="single" w:sz="4" w:space="0" w:color="4581E8" w:themeColor="text1" w:themeTint="99"/>
        <w:bottom w:val="single" w:sz="4" w:space="0" w:color="4581E8" w:themeColor="text1" w:themeTint="99"/>
        <w:right w:val="single" w:sz="4" w:space="0" w:color="4581E8" w:themeColor="text1" w:themeTint="99"/>
        <w:insideH w:val="single" w:sz="4" w:space="0" w:color="4581E8" w:themeColor="text1" w:themeTint="99"/>
        <w:insideV w:val="single" w:sz="4" w:space="0" w:color="4581E8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4191" w:themeColor="text1"/>
          <w:left w:val="single" w:sz="4" w:space="0" w:color="124191" w:themeColor="text1"/>
          <w:bottom w:val="single" w:sz="4" w:space="0" w:color="124191" w:themeColor="text1"/>
          <w:right w:val="single" w:sz="4" w:space="0" w:color="124191" w:themeColor="text1"/>
          <w:insideH w:val="nil"/>
          <w:insideV w:val="nil"/>
        </w:tcBorders>
        <w:shd w:val="clear" w:color="auto" w:fill="124191" w:themeFill="text1"/>
      </w:tcPr>
    </w:tblStylePr>
    <w:tblStylePr w:type="lastRow">
      <w:rPr>
        <w:b/>
        <w:bCs/>
      </w:rPr>
      <w:tblPr/>
      <w:tcPr>
        <w:tcBorders>
          <w:top w:val="double" w:sz="4" w:space="0" w:color="124191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F7" w:themeFill="text1" w:themeFillTint="33"/>
      </w:tcPr>
    </w:tblStylePr>
    <w:tblStylePr w:type="band1Horz">
      <w:tblPr/>
      <w:tcPr>
        <w:shd w:val="clear" w:color="auto" w:fill="C1D5F7" w:themeFill="text1" w:themeFillTint="33"/>
      </w:tcPr>
    </w:tblStylePr>
  </w:style>
  <w:style w:type="paragraph" w:styleId="TOC6">
    <w:name w:val="toc 6"/>
    <w:basedOn w:val="Normal"/>
    <w:next w:val="Normal"/>
    <w:autoRedefine/>
    <w:uiPriority w:val="39"/>
    <w:unhideWhenUsed/>
    <w:rsid w:val="00A85971"/>
    <w:pPr>
      <w:spacing w:after="100" w:line="259" w:lineRule="auto"/>
      <w:ind w:left="1100"/>
    </w:pPr>
    <w:rPr>
      <w:rFonts w:eastAsiaTheme="minorEastAsia"/>
      <w:color w:val="auto"/>
      <w:lang w:val="en-SG" w:eastAsia="ko-KR"/>
    </w:rPr>
  </w:style>
  <w:style w:type="paragraph" w:styleId="TOC7">
    <w:name w:val="toc 7"/>
    <w:basedOn w:val="Normal"/>
    <w:next w:val="Normal"/>
    <w:autoRedefine/>
    <w:uiPriority w:val="39"/>
    <w:unhideWhenUsed/>
    <w:rsid w:val="00A85971"/>
    <w:pPr>
      <w:spacing w:after="100" w:line="259" w:lineRule="auto"/>
      <w:ind w:left="1320"/>
    </w:pPr>
    <w:rPr>
      <w:rFonts w:eastAsiaTheme="minorEastAsia"/>
      <w:color w:val="auto"/>
      <w:lang w:val="en-SG" w:eastAsia="ko-KR"/>
    </w:rPr>
  </w:style>
  <w:style w:type="paragraph" w:styleId="TOC8">
    <w:name w:val="toc 8"/>
    <w:basedOn w:val="Normal"/>
    <w:next w:val="Normal"/>
    <w:autoRedefine/>
    <w:uiPriority w:val="39"/>
    <w:unhideWhenUsed/>
    <w:rsid w:val="00A85971"/>
    <w:pPr>
      <w:spacing w:after="100" w:line="259" w:lineRule="auto"/>
      <w:ind w:left="1540"/>
    </w:pPr>
    <w:rPr>
      <w:rFonts w:eastAsiaTheme="minorEastAsia"/>
      <w:color w:val="auto"/>
      <w:lang w:val="en-SG" w:eastAsia="ko-KR"/>
    </w:rPr>
  </w:style>
  <w:style w:type="paragraph" w:styleId="TOC9">
    <w:name w:val="toc 9"/>
    <w:basedOn w:val="Normal"/>
    <w:next w:val="Normal"/>
    <w:autoRedefine/>
    <w:uiPriority w:val="39"/>
    <w:unhideWhenUsed/>
    <w:rsid w:val="00A85971"/>
    <w:pPr>
      <w:spacing w:after="100" w:line="259" w:lineRule="auto"/>
      <w:ind w:left="1760"/>
    </w:pPr>
    <w:rPr>
      <w:rFonts w:eastAsiaTheme="minorEastAsia"/>
      <w:color w:val="auto"/>
      <w:lang w:val="en-SG" w:eastAsia="ko-KR"/>
    </w:rPr>
  </w:style>
  <w:style w:type="character" w:customStyle="1" w:styleId="sv-ti-title-text">
    <w:name w:val="sv-ti-title-text"/>
    <w:basedOn w:val="DefaultParagraphFont"/>
    <w:rsid w:val="002B3A3A"/>
  </w:style>
  <w:style w:type="character" w:styleId="FollowedHyperlink">
    <w:name w:val="FollowedHyperlink"/>
    <w:basedOn w:val="DefaultParagraphFont"/>
    <w:uiPriority w:val="99"/>
    <w:semiHidden/>
    <w:unhideWhenUsed/>
    <w:rsid w:val="00AB542B"/>
    <w:rPr>
      <w:color w:val="0B0080" w:themeColor="followedHyperlink"/>
      <w:u w:val="single"/>
    </w:rPr>
  </w:style>
  <w:style w:type="paragraph" w:customStyle="1" w:styleId="Notes">
    <w:name w:val="Notes"/>
    <w:basedOn w:val="Normal"/>
    <w:link w:val="NotesChar"/>
    <w:autoRedefine/>
    <w:qFormat/>
    <w:rsid w:val="001B4BA3"/>
    <w:pPr>
      <w:pBdr>
        <w:top w:val="single" w:sz="4" w:space="1" w:color="auto"/>
        <w:left w:val="single" w:sz="4" w:space="31" w:color="auto"/>
        <w:bottom w:val="single" w:sz="4" w:space="1" w:color="auto"/>
        <w:right w:val="single" w:sz="4" w:space="4" w:color="auto"/>
      </w:pBdr>
      <w:tabs>
        <w:tab w:val="center" w:pos="3150"/>
        <w:tab w:val="center" w:pos="11070"/>
      </w:tabs>
      <w:spacing w:after="0" w:line="160" w:lineRule="atLeast"/>
      <w:ind w:left="1276" w:rightChars="48" w:right="106"/>
    </w:pPr>
    <w:rPr>
      <w:rFonts w:ascii="Calibri Light" w:hAnsi="Calibri Light" w:cs="Tahoma"/>
      <w:b/>
      <w:bCs/>
      <w:color w:val="0070C0"/>
      <w:sz w:val="20"/>
      <w:szCs w:val="20"/>
      <w:shd w:val="clear" w:color="auto" w:fill="FFFFFF"/>
      <w:lang w:eastAsia="zh-CN"/>
    </w:rPr>
  </w:style>
  <w:style w:type="character" w:customStyle="1" w:styleId="NotesChar">
    <w:name w:val="Notes Char"/>
    <w:basedOn w:val="DefaultParagraphFont"/>
    <w:link w:val="Notes"/>
    <w:rsid w:val="001B4BA3"/>
    <w:rPr>
      <w:rFonts w:ascii="Calibri Light" w:hAnsi="Calibri Light" w:cs="Tahoma"/>
      <w:b/>
      <w:bCs/>
      <w:color w:val="0070C0"/>
      <w:sz w:val="20"/>
      <w:szCs w:val="20"/>
      <w:lang w:val="en-US" w:eastAsia="zh-CN"/>
    </w:rPr>
  </w:style>
  <w:style w:type="paragraph" w:customStyle="1" w:styleId="Coding">
    <w:name w:val="Coding"/>
    <w:basedOn w:val="Normal"/>
    <w:link w:val="CodingChar"/>
    <w:autoRedefine/>
    <w:qFormat/>
    <w:rsid w:val="00E6066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  <w:ind w:left="0"/>
    </w:pPr>
    <w:rPr>
      <w:rFonts w:ascii="Calibri Light" w:eastAsia="Times New Roman" w:hAnsi="Calibri Light" w:cs="Times New Roman"/>
      <w:color w:val="124191" w:themeColor="text1"/>
      <w:sz w:val="20"/>
      <w:szCs w:val="20"/>
    </w:rPr>
  </w:style>
  <w:style w:type="character" w:customStyle="1" w:styleId="CodingChar">
    <w:name w:val="Coding Char"/>
    <w:basedOn w:val="DefaultParagraphFont"/>
    <w:link w:val="Coding"/>
    <w:rsid w:val="00E6066E"/>
    <w:rPr>
      <w:rFonts w:ascii="Calibri Light" w:eastAsia="Times New Roman" w:hAnsi="Calibri Light" w:cs="Times New Roman"/>
      <w:color w:val="124191" w:themeColor="text1"/>
      <w:sz w:val="20"/>
      <w:szCs w:val="20"/>
      <w:lang w:val="en-US"/>
    </w:rPr>
  </w:style>
  <w:style w:type="character" w:styleId="CommentReference">
    <w:name w:val="annotation reference"/>
    <w:basedOn w:val="DefaultParagraphFont"/>
    <w:rsid w:val="00BF2CF9"/>
    <w:rPr>
      <w:sz w:val="18"/>
      <w:szCs w:val="18"/>
    </w:rPr>
  </w:style>
  <w:style w:type="paragraph" w:styleId="CommentText">
    <w:name w:val="annotation text"/>
    <w:basedOn w:val="Normal"/>
    <w:link w:val="CommentTextChar"/>
    <w:rsid w:val="00BF2CF9"/>
    <w:pPr>
      <w:spacing w:before="120" w:after="0"/>
      <w:ind w:left="0"/>
    </w:pPr>
    <w:rPr>
      <w:rFonts w:ascii="FuturaA Bk BT" w:eastAsia="Times New Roman" w:hAnsi="FuturaA Bk BT" w:cs="Times New Roman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BF2CF9"/>
    <w:rPr>
      <w:rFonts w:ascii="FuturaA Bk BT" w:eastAsia="Times New Roman" w:hAnsi="FuturaA Bk BT" w:cs="Times New Roman"/>
      <w:color w:val="auto"/>
      <w:sz w:val="24"/>
      <w:szCs w:val="24"/>
      <w:lang w:val="en-US"/>
    </w:rPr>
  </w:style>
  <w:style w:type="paragraph" w:customStyle="1" w:styleId="NokiaNormal">
    <w:name w:val="Nokia Normal"/>
    <w:basedOn w:val="Normal"/>
    <w:link w:val="NokiaNormalChar"/>
    <w:qFormat/>
    <w:rsid w:val="00EE5311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Nokia Pure Text Light" w:eastAsia="Times New Roman" w:hAnsi="Nokia Pure Text Light" w:cs="Courier New"/>
      <w:color w:val="172B4D"/>
      <w:sz w:val="20"/>
      <w:szCs w:val="21"/>
      <w:lang w:val="en-SG" w:eastAsia="ko-KR"/>
    </w:rPr>
  </w:style>
  <w:style w:type="character" w:customStyle="1" w:styleId="NokiaNormalChar">
    <w:name w:val="Nokia Normal Char"/>
    <w:link w:val="NokiaNormal"/>
    <w:rsid w:val="00EE5311"/>
    <w:rPr>
      <w:rFonts w:ascii="Nokia Pure Text Light" w:eastAsia="Times New Roman" w:hAnsi="Nokia Pure Text Light" w:cs="Courier New"/>
      <w:color w:val="172B4D"/>
      <w:sz w:val="20"/>
      <w:szCs w:val="21"/>
      <w:shd w:val="clear" w:color="auto" w:fill="FFFFFF"/>
      <w:lang w:val="en-SG" w:eastAsia="ko-KR"/>
    </w:rPr>
  </w:style>
  <w:style w:type="paragraph" w:customStyle="1" w:styleId="Code">
    <w:name w:val="Code"/>
    <w:basedOn w:val="Coding"/>
    <w:qFormat/>
    <w:rsid w:val="003A1F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59" w:lineRule="auto"/>
    </w:pPr>
    <w:rPr>
      <w:rFonts w:cs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9D0"/>
    <w:pPr>
      <w:spacing w:before="0" w:after="120"/>
      <w:ind w:left="578"/>
    </w:pPr>
    <w:rPr>
      <w:rFonts w:asciiTheme="minorHAnsi" w:eastAsiaTheme="minorHAnsi" w:hAnsiTheme="minorHAnsi" w:cstheme="minorBidi"/>
      <w:b/>
      <w:bCs/>
      <w:color w:val="001135" w:themeColor="text2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9D0"/>
    <w:rPr>
      <w:rFonts w:asciiTheme="minorHAnsi" w:eastAsia="Times New Roman" w:hAnsiTheme="minorHAnsi" w:cs="Times New Roman"/>
      <w:b/>
      <w:bCs/>
      <w:color w:val="auto"/>
      <w:sz w:val="20"/>
      <w:szCs w:val="20"/>
      <w:lang w:val="en-US"/>
    </w:rPr>
  </w:style>
  <w:style w:type="paragraph" w:customStyle="1" w:styleId="Collapse">
    <w:name w:val="Collapse"/>
    <w:basedOn w:val="Heading9"/>
    <w:next w:val="Heading9"/>
    <w:link w:val="CollapseChar"/>
    <w:qFormat/>
    <w:rsid w:val="00803A51"/>
    <w:pPr>
      <w:numPr>
        <w:ilvl w:val="0"/>
        <w:numId w:val="0"/>
      </w:numPr>
      <w:ind w:left="720"/>
      <w15:collapsed/>
    </w:pPr>
    <w:rPr>
      <w:b/>
      <w:color w:val="FF0000"/>
    </w:rPr>
  </w:style>
  <w:style w:type="character" w:customStyle="1" w:styleId="CollapseChar">
    <w:name w:val="Collapse Char"/>
    <w:basedOn w:val="Heading9Char"/>
    <w:link w:val="Collapse"/>
    <w:rsid w:val="00803A51"/>
    <w:rPr>
      <w:rFonts w:ascii="Nokia Pure Text Light" w:eastAsiaTheme="majorEastAsia" w:hAnsi="Nokia Pure Text Light" w:cstheme="majorBidi"/>
      <w:b/>
      <w:iCs/>
      <w:color w:val="FF0000"/>
      <w:szCs w:val="21"/>
      <w:lang w:val="en-US"/>
    </w:rPr>
  </w:style>
  <w:style w:type="paragraph" w:customStyle="1" w:styleId="NormalBox">
    <w:name w:val="Normal Box"/>
    <w:basedOn w:val="Normal"/>
    <w:link w:val="NormalBoxChar"/>
    <w:qFormat/>
    <w:rsid w:val="001B57E5"/>
    <w:pPr>
      <w:ind w:left="0"/>
    </w:pPr>
  </w:style>
  <w:style w:type="character" w:customStyle="1" w:styleId="NormalBoxChar">
    <w:name w:val="Normal Box Char"/>
    <w:basedOn w:val="DefaultParagraphFont"/>
    <w:link w:val="NormalBox"/>
    <w:rsid w:val="001B57E5"/>
    <w:rPr>
      <w:rFonts w:asciiTheme="minorHAnsi" w:hAnsiTheme="minorHAnsi"/>
      <w:lang w:val="en-US"/>
    </w:rPr>
  </w:style>
  <w:style w:type="character" w:styleId="Mention">
    <w:name w:val="Mention"/>
    <w:basedOn w:val="DefaultParagraphFont"/>
    <w:uiPriority w:val="99"/>
    <w:unhideWhenUsed/>
    <w:rsid w:val="00EB0FB1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color w:val="auto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A54"/>
    <w:rPr>
      <w:rFonts w:ascii="Courier New" w:eastAsia="Times New Roman" w:hAnsi="Courier New" w:cs="Courier New"/>
      <w:color w:val="auto"/>
      <w:sz w:val="20"/>
      <w:szCs w:val="20"/>
      <w:lang w:val="en-US" w:eastAsia="zh-CN"/>
    </w:rPr>
  </w:style>
  <w:style w:type="character" w:styleId="SmartLink">
    <w:name w:val="Smart Link"/>
    <w:basedOn w:val="DefaultParagraphFont"/>
    <w:uiPriority w:val="99"/>
    <w:semiHidden/>
    <w:unhideWhenUsed/>
    <w:rsid w:val="00322E17"/>
    <w:rPr>
      <w:color w:val="0000FF"/>
      <w:u w:val="single"/>
      <w:shd w:val="clear" w:color="auto" w:fill="F3F2F1"/>
    </w:rPr>
  </w:style>
  <w:style w:type="character" w:customStyle="1" w:styleId="ng-binding">
    <w:name w:val="ng-binding"/>
    <w:basedOn w:val="DefaultParagraphFont"/>
    <w:rsid w:val="007A3D8D"/>
  </w:style>
  <w:style w:type="numbering" w:customStyle="1" w:styleId="CurrentList1">
    <w:name w:val="Current List1"/>
    <w:uiPriority w:val="99"/>
    <w:rsid w:val="006A5CAC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1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7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3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31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42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4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0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9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8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4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6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7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2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9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6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0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47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2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2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9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3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5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0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3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8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0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7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6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2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9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4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7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7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0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2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0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3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4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0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7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21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5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0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2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3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41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17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0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9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7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0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41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7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3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3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6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4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9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4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6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79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43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15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777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61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53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63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4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9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89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1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1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5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0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5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8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49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6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73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1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6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7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3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61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7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76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5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63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9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2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3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2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18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2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7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1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0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7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7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0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4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4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89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4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5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1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87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76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2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6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2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4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2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59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13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0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4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7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1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image" Target="media/image7.png"/><Relationship Id="rId34" Type="http://schemas.openxmlformats.org/officeDocument/2006/relationships/image" Target="media/image17.png"/><Relationship Id="rId42" Type="http://schemas.openxmlformats.org/officeDocument/2006/relationships/footer" Target="footer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image" Target="media/image10.png"/><Relationship Id="rId32" Type="http://schemas.openxmlformats.org/officeDocument/2006/relationships/image" Target="media/image16.emf"/><Relationship Id="rId37" Type="http://schemas.openxmlformats.org/officeDocument/2006/relationships/image" Target="media/image20.png"/><Relationship Id="rId40" Type="http://schemas.openxmlformats.org/officeDocument/2006/relationships/image" Target="cid:image010.png@01DB837E.982CEA80" TargetMode="External"/><Relationship Id="rId45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emf"/><Relationship Id="rId36" Type="http://schemas.openxmlformats.org/officeDocument/2006/relationships/image" Target="media/image19.png"/><Relationship Id="rId10" Type="http://schemas.openxmlformats.org/officeDocument/2006/relationships/settings" Target="settings.xml"/><Relationship Id="rId19" Type="http://schemas.openxmlformats.org/officeDocument/2006/relationships/hyperlink" Target="https://nokia.sharepoint.com/:u:/r/sites/FNRBCQD/Shared%20Documents/kogen/Alto-1.2.3-win.7z?csf=1&amp;web=1&amp;e=0WHepO" TargetMode="External"/><Relationship Id="rId31" Type="http://schemas.openxmlformats.org/officeDocument/2006/relationships/oleObject" Target="embeddings/oleObject2.bin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emf"/><Relationship Id="rId35" Type="http://schemas.openxmlformats.org/officeDocument/2006/relationships/image" Target="media/image18.png"/><Relationship Id="rId43" Type="http://schemas.openxmlformats.org/officeDocument/2006/relationships/fontTable" Target="fontTable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image" Target="media/image11.jpeg"/><Relationship Id="rId33" Type="http://schemas.openxmlformats.org/officeDocument/2006/relationships/oleObject" Target="embeddings/oleObject3.bin"/><Relationship Id="rId38" Type="http://schemas.openxmlformats.org/officeDocument/2006/relationships/image" Target="cid:image009.png@01DB82AE.66B463A0" TargetMode="External"/><Relationship Id="rId20" Type="http://schemas.openxmlformats.org/officeDocument/2006/relationships/image" Target="media/image6.png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oonshk\OneDrive%20-%20Nokia\Nokia\00_Nokia_drawing_icons\Nokia_template\Nokia_Pure_A4_Basic_CORP_V2.dotx" TargetMode="External"/></Relationships>
</file>

<file path=word/theme/theme1.xml><?xml version="1.0" encoding="utf-8"?>
<a:theme xmlns:a="http://schemas.openxmlformats.org/drawingml/2006/main" name="Office Theme">
  <a:themeElements>
    <a:clrScheme name="Nokia V1">
      <a:dk1>
        <a:srgbClr val="124191"/>
      </a:dk1>
      <a:lt1>
        <a:srgbClr val="FFFFFF"/>
      </a:lt1>
      <a:dk2>
        <a:srgbClr val="001135"/>
      </a:dk2>
      <a:lt2>
        <a:srgbClr val="4D5766"/>
      </a:lt2>
      <a:accent1>
        <a:srgbClr val="00C9FF"/>
      </a:accent1>
      <a:accent2>
        <a:srgbClr val="BEC8D2"/>
      </a:accent2>
      <a:accent3>
        <a:srgbClr val="FFFB00"/>
      </a:accent3>
      <a:accent4>
        <a:srgbClr val="98A2AE"/>
      </a:accent4>
      <a:accent5>
        <a:srgbClr val="4BDD33"/>
      </a:accent5>
      <a:accent6>
        <a:srgbClr val="FF3154"/>
      </a:accent6>
      <a:hlink>
        <a:srgbClr val="0645AD"/>
      </a:hlink>
      <a:folHlink>
        <a:srgbClr val="0B0080"/>
      </a:folHlink>
    </a:clrScheme>
    <a:fontScheme name="Nokia Pure">
      <a:majorFont>
        <a:latin typeface="Nokia Pure Headline Light"/>
        <a:ea typeface=""/>
        <a:cs typeface=""/>
      </a:majorFont>
      <a:minorFont>
        <a:latin typeface="Nokia Pure Tex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34c87397-5fc1-491e-85e7-d6110dbe9cbd" ContentTypeId="0x010100CE50E52E7543470BBDD3827FE50C59CB" PreviousValue="false"/>
</file>

<file path=customXml/item3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Nokia Document" ma:contentTypeID="0x010100CE50E52E7543470BBDD3827FE50C59CB008C6F9E13B0FB584C93DC3CA30E8591A9" ma:contentTypeVersion="8" ma:contentTypeDescription="Create Nokia Word Document" ma:contentTypeScope="" ma:versionID="1f12efa16ed836b072c9375b9a2f6cb2">
  <xsd:schema xmlns:xsd="http://www.w3.org/2001/XMLSchema" xmlns:xs="http://www.w3.org/2001/XMLSchema" xmlns:p="http://schemas.microsoft.com/office/2006/metadata/properties" xmlns:ns2="71c5aaf6-e6ce-465b-b873-5148d2a4c105" targetNamespace="http://schemas.microsoft.com/office/2006/metadata/properties" ma:root="true" ma:fieldsID="43d3a0f68308333dcefef9541300ff8b" ns2:_="">
    <xsd:import namespace="71c5aaf6-e6ce-465b-b873-5148d2a4c105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NokiaConfidentiality" minOccurs="0"/>
                <xsd:element ref="ns2:Owner" minOccurs="0"/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default="Description" ma:description="Document type specifies the content of the document" ma:format="Dropdown" ma:internalName="DocumentType" ma:readOnly="false">
      <xsd:simpleType>
        <xsd:restriction base="dms:Choice">
          <xsd:enumeration value="Policy"/>
          <xsd:enumeration value="Strategy"/>
          <xsd:enumeration value="Objectives / Targets"/>
          <xsd:enumeration value="Plan / Schedule"/>
          <xsd:enumeration value="Governance"/>
          <xsd:enumeration value="Organization"/>
          <xsd:enumeration value="Review Material"/>
          <xsd:enumeration value="Communication"/>
          <xsd:enumeration value="Minutes"/>
          <xsd:enumeration value="Training"/>
          <xsd:enumeration value="Standard Operating Procedure"/>
          <xsd:enumeration value="Process / Procedure / Standard"/>
          <xsd:enumeration value="Guideline / Manual / Instruction"/>
          <xsd:enumeration value="Description"/>
          <xsd:enumeration value="Form / Template"/>
          <xsd:enumeration value="Checklist"/>
          <xsd:enumeration value="Bid / Offer"/>
          <xsd:enumeration value="Contract / Order"/>
          <xsd:enumeration value="List"/>
          <xsd:enumeration value="Roadmap"/>
          <xsd:enumeration value="Requirement / Specification"/>
          <xsd:enumeration value="Design"/>
          <xsd:enumeration value="Concept / Proposal"/>
          <xsd:enumeration value="Measurement / KPI"/>
          <xsd:enumeration value="Report"/>
          <xsd:enumeration value="Best Practice / Lessons Learnt"/>
          <xsd:enumeration value="Analysis / Assessment"/>
          <xsd:enumeration value="Survey"/>
        </xsd:restriction>
      </xsd:simpleType>
    </xsd:element>
    <xsd:element name="NokiaConfidentiality" ma:index="9" nillable="true" ma:displayName="Nokia Confidentiality" ma:default="Nokia Internal Use" ma:format="Dropdown" ma:internalName="NokiaConfidentiality" ma:readOnly="false">
      <xsd:simpleType>
        <xsd:restriction base="dms:Choice">
          <xsd:enumeration value="Nokia Internal Use"/>
          <xsd:enumeration value="Confidential"/>
          <xsd:enumeration value="Secret"/>
          <xsd:enumeration value="Public"/>
        </xsd:restriction>
      </xsd:simpleType>
    </xsd:element>
    <xsd:element name="Owner" ma:index="10" nillable="true" ma:displayName="Owner" ma:description="Owner identifies the person or group who owns the document (default value is the same as the Creator of the document)" ma:internalName="Owner">
      <xsd:simpleType>
        <xsd:restriction base="dms:Text"/>
      </xsd:simpleType>
    </xsd:element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4" nillable="true" ma:displayName="HideFromDelve" ma:default="0" ma:internalName="HideFromDelv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deFromDelve xmlns="71c5aaf6-e6ce-465b-b873-5148d2a4c105">false</HideFromDelve>
    <_dlc_DocId xmlns="71c5aaf6-e6ce-465b-b873-5148d2a4c105">4RIOPQQIPPUS-564215949-55085</_dlc_DocId>
    <_dlc_DocIdUrl xmlns="71c5aaf6-e6ce-465b-b873-5148d2a4c105">
      <Url>https://nokia.sharepoint.com/sites/FNRBCQD/_layouts/15/DocIdRedir.aspx?ID=4RIOPQQIPPUS-564215949-55085</Url>
      <Description>4RIOPQQIPPUS-564215949-55085</Description>
    </_dlc_DocIdUrl>
    <Owner xmlns="71c5aaf6-e6ce-465b-b873-5148d2a4c105" xsi:nil="true"/>
    <DocumentType xmlns="71c5aaf6-e6ce-465b-b873-5148d2a4c105">Description</DocumentType>
    <NokiaConfidentiality xmlns="71c5aaf6-e6ce-465b-b873-5148d2a4c105">Nokia Internal Use</NokiaConfidentiality>
  </documentManagement>
</p:properties>
</file>

<file path=customXml/itemProps1.xml><?xml version="1.0" encoding="utf-8"?>
<ds:datastoreItem xmlns:ds="http://schemas.openxmlformats.org/officeDocument/2006/customXml" ds:itemID="{0434AAA2-8EB7-49ED-A87C-1C3F656337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E45ED1-F74C-49F8-9328-3356983E6DF6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3ED36A7-0C5B-46B8-A000-2063608118B6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42D443C1-5DDD-44D3-BF3F-E6055C9A537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D9D83F-C074-47AB-9C13-A1452DD6D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8351E41A-DBCF-4951-9884-78D4040AF7C4}">
  <ds:schemaRefs>
    <ds:schemaRef ds:uri="http://schemas.microsoft.com/sharepoint/events"/>
  </ds:schemaRefs>
</ds:datastoreItem>
</file>

<file path=customXml/itemProps7.xml><?xml version="1.0" encoding="utf-8"?>
<ds:datastoreItem xmlns:ds="http://schemas.openxmlformats.org/officeDocument/2006/customXml" ds:itemID="{1441A85F-38EE-4356-BEE3-3F7FC8F01EDE}">
  <ds:schemaRefs>
    <ds:schemaRef ds:uri="http://schemas.microsoft.com/office/2006/metadata/properties"/>
    <ds:schemaRef ds:uri="http://schemas.microsoft.com/office/infopath/2007/PartnerControls"/>
    <ds:schemaRef ds:uri="71c5aaf6-e6ce-465b-b873-5148d2a4c105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Nokia_Pure_A4_Basic_CORP_V2.dotx</Template>
  <TotalTime>1570</TotalTime>
  <Pages>12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Choon Shik (Nokia - SG/Singapore)</dc:creator>
  <cp:keywords/>
  <dc:description/>
  <cp:lastModifiedBy>Alden Zhou (Nokia)</cp:lastModifiedBy>
  <cp:revision>352</cp:revision>
  <dcterms:created xsi:type="dcterms:W3CDTF">2025-01-24T05:58:00Z</dcterms:created>
  <dcterms:modified xsi:type="dcterms:W3CDTF">2025-11-17T09:04:00Z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0x010100CE50E52E7543470BBDD3827FE50C59CB008C6F9E13B0FB584C93DC3CA30E8591A9</vt:lpwstr>
  </property>
  <property fmtid="{D5CDD505-2E9C-101B-9397-08002B2CF9AE}" pid="3" name="MediaServiceImageTags">
    <vt:lpwstr/>
  </property>
  <property fmtid="{D5CDD505-2E9C-101B-9397-08002B2CF9AE}" pid="4" name="_dlc_DocIdItemGuid">
    <vt:lpwstr>a5cd51ad-0764-4a64-aa76-06f41346164a</vt:lpwstr>
  </property>
</Properties>
</file>